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3AEB" w14:textId="39CC4C8F" w:rsidR="0028499A" w:rsidRPr="00977FDC" w:rsidRDefault="0028499A" w:rsidP="00977FDC">
      <w:pPr>
        <w:pStyle w:val="Heading2"/>
      </w:pPr>
      <w:r w:rsidRPr="00977FDC">
        <w:t>Question One</w:t>
      </w:r>
    </w:p>
    <w:p w14:paraId="77956394" w14:textId="7B3F124C" w:rsidR="0028499A" w:rsidRPr="00977FDC" w:rsidRDefault="0028499A" w:rsidP="00977FDC">
      <w:r w:rsidRPr="00977FDC">
        <w:t>Which best describes you?</w:t>
      </w:r>
    </w:p>
    <w:p w14:paraId="731AC62E" w14:textId="2FC28A23" w:rsidR="0028499A" w:rsidRPr="00977FDC" w:rsidRDefault="00977FDC" w:rsidP="00977FDC">
      <w:pPr>
        <w:pStyle w:val="ListParagraph"/>
        <w:numPr>
          <w:ilvl w:val="0"/>
          <w:numId w:val="39"/>
        </w:numPr>
      </w:pPr>
      <w:r w:rsidRPr="00977FDC">
        <w:t>A-Level Computer Science Student</w:t>
      </w:r>
    </w:p>
    <w:p w14:paraId="32674A7B" w14:textId="52757FD1" w:rsidR="00977FDC" w:rsidRPr="00977FDC" w:rsidRDefault="00977FDC" w:rsidP="00977FDC">
      <w:pPr>
        <w:pStyle w:val="ListParagraph"/>
        <w:numPr>
          <w:ilvl w:val="0"/>
          <w:numId w:val="39"/>
        </w:numPr>
      </w:pPr>
      <w:r w:rsidRPr="00977FDC">
        <w:t>Student interested in engineering / architecture / building design</w:t>
      </w:r>
    </w:p>
    <w:p w14:paraId="450ED8B9" w14:textId="5BD5039D" w:rsidR="00977FDC" w:rsidRPr="00977FDC" w:rsidRDefault="00977FDC" w:rsidP="00977FDC">
      <w:pPr>
        <w:pStyle w:val="ListParagraph"/>
        <w:numPr>
          <w:ilvl w:val="0"/>
          <w:numId w:val="39"/>
        </w:numPr>
      </w:pPr>
      <w:r w:rsidRPr="00977FDC">
        <w:t>Teacher</w:t>
      </w:r>
    </w:p>
    <w:p w14:paraId="79C521E8" w14:textId="372AD285" w:rsidR="00977FDC" w:rsidRDefault="00977FDC" w:rsidP="00977FDC">
      <w:pPr>
        <w:pStyle w:val="ListParagraph"/>
        <w:numPr>
          <w:ilvl w:val="0"/>
          <w:numId w:val="39"/>
        </w:numPr>
      </w:pPr>
      <w:r w:rsidRPr="00977FDC">
        <w:t xml:space="preserve">Other: </w:t>
      </w:r>
      <w:r w:rsidR="00772A2E" w:rsidRPr="00977FDC">
        <w:t>________________________________________</w:t>
      </w:r>
      <w:r w:rsidR="00772A2E">
        <w:t>_______________________</w:t>
      </w:r>
    </w:p>
    <w:p w14:paraId="4E533FC4" w14:textId="2664C10D" w:rsidR="00977FDC" w:rsidRDefault="00977FDC" w:rsidP="00977FDC">
      <w:pPr>
        <w:pStyle w:val="Heading2"/>
      </w:pPr>
      <w:r>
        <w:t>Question Two</w:t>
      </w:r>
    </w:p>
    <w:p w14:paraId="7E00FA6D" w14:textId="6D4974AB" w:rsidR="00977FDC" w:rsidRPr="00977FDC" w:rsidRDefault="00977FDC" w:rsidP="00977FDC">
      <w:r>
        <w:t>What would you most likely use this simulator for?</w:t>
      </w:r>
    </w:p>
    <w:p w14:paraId="57CD12A6" w14:textId="4A7A19F1" w:rsidR="00977FDC" w:rsidRPr="00977FDC" w:rsidRDefault="00977FDC" w:rsidP="00977FDC">
      <w:pPr>
        <w:pStyle w:val="ListParagraph"/>
        <w:numPr>
          <w:ilvl w:val="0"/>
          <w:numId w:val="39"/>
        </w:numPr>
      </w:pPr>
      <w:r>
        <w:t>Learning how pathfinding/routing algorithms work</w:t>
      </w:r>
    </w:p>
    <w:p w14:paraId="71516050" w14:textId="02B99119" w:rsidR="00977FDC" w:rsidRPr="00977FDC" w:rsidRDefault="00977FDC" w:rsidP="00977FDC">
      <w:pPr>
        <w:pStyle w:val="ListParagraph"/>
        <w:numPr>
          <w:ilvl w:val="0"/>
          <w:numId w:val="39"/>
        </w:numPr>
      </w:pPr>
      <w:r>
        <w:t>Learn how evacuation planning is affected by hazards and congestion</w:t>
      </w:r>
    </w:p>
    <w:p w14:paraId="59E8E07C" w14:textId="2CA7F271" w:rsidR="00977FDC" w:rsidRDefault="00977FDC" w:rsidP="00977FDC">
      <w:pPr>
        <w:pStyle w:val="ListParagraph"/>
        <w:numPr>
          <w:ilvl w:val="0"/>
          <w:numId w:val="39"/>
        </w:numPr>
      </w:pPr>
      <w:r>
        <w:t>Comparing different evacuation strategies</w:t>
      </w:r>
    </w:p>
    <w:p w14:paraId="7C76E3A7" w14:textId="4F222298" w:rsidR="00977FDC" w:rsidRPr="00977FDC" w:rsidRDefault="00977FDC" w:rsidP="00977FDC">
      <w:pPr>
        <w:pStyle w:val="ListParagraph"/>
        <w:numPr>
          <w:ilvl w:val="0"/>
          <w:numId w:val="39"/>
        </w:numPr>
      </w:pPr>
      <w:r>
        <w:t>General curiosity / experimentation</w:t>
      </w:r>
    </w:p>
    <w:p w14:paraId="55F8E5F6" w14:textId="23D912E1" w:rsidR="00977FDC" w:rsidRDefault="00977FDC" w:rsidP="00977FDC">
      <w:pPr>
        <w:pStyle w:val="ListParagraph"/>
        <w:numPr>
          <w:ilvl w:val="0"/>
          <w:numId w:val="39"/>
        </w:numPr>
      </w:pPr>
      <w:r w:rsidRPr="00977FDC">
        <w:t xml:space="preserve">Other: </w:t>
      </w:r>
      <w:r w:rsidR="00772A2E" w:rsidRPr="00977FDC">
        <w:t>________________________________________</w:t>
      </w:r>
      <w:r w:rsidR="00772A2E">
        <w:t>_______________________</w:t>
      </w:r>
    </w:p>
    <w:p w14:paraId="2355852F" w14:textId="768BEFC8" w:rsidR="00977FDC" w:rsidRDefault="00977FDC" w:rsidP="00977FDC">
      <w:pPr>
        <w:pStyle w:val="Heading2"/>
      </w:pPr>
      <w:r>
        <w:t>Question Three</w:t>
      </w:r>
    </w:p>
    <w:p w14:paraId="1BBEF46F" w14:textId="3C53CCC9" w:rsidR="00977FDC" w:rsidRPr="00977FDC" w:rsidRDefault="00977FDC" w:rsidP="00977FDC">
      <w:r>
        <w:t>Which type of visualisation would help you most?</w:t>
      </w:r>
    </w:p>
    <w:p w14:paraId="48397A86" w14:textId="0FBF567C" w:rsidR="00977FDC" w:rsidRPr="00977FDC" w:rsidRDefault="00977FDC" w:rsidP="00977FDC">
      <w:pPr>
        <w:pStyle w:val="ListParagraph"/>
        <w:numPr>
          <w:ilvl w:val="0"/>
          <w:numId w:val="39"/>
        </w:numPr>
      </w:pPr>
      <w:r>
        <w:t>Step-by-step movement of people</w:t>
      </w:r>
    </w:p>
    <w:p w14:paraId="601E4670" w14:textId="64542E0C" w:rsidR="00977FDC" w:rsidRPr="00977FDC" w:rsidRDefault="00977FDC" w:rsidP="00977FDC">
      <w:pPr>
        <w:pStyle w:val="ListParagraph"/>
        <w:numPr>
          <w:ilvl w:val="0"/>
          <w:numId w:val="39"/>
        </w:numPr>
      </w:pPr>
      <w:r>
        <w:t xml:space="preserve">Instant </w:t>
      </w:r>
      <w:proofErr w:type="gramStart"/>
      <w:r>
        <w:t>final result</w:t>
      </w:r>
      <w:proofErr w:type="gramEnd"/>
      <w:r>
        <w:t xml:space="preserve"> only</w:t>
      </w:r>
    </w:p>
    <w:p w14:paraId="048115C7" w14:textId="4A9BC696" w:rsidR="00977FDC" w:rsidRPr="00977FDC" w:rsidRDefault="00977FDC" w:rsidP="00977FDC">
      <w:pPr>
        <w:pStyle w:val="ListParagraph"/>
        <w:numPr>
          <w:ilvl w:val="0"/>
          <w:numId w:val="39"/>
        </w:numPr>
      </w:pPr>
      <w:r>
        <w:t>Both step-by-step and instant modes</w:t>
      </w:r>
    </w:p>
    <w:p w14:paraId="509DA769" w14:textId="24DFF628" w:rsidR="00977FDC" w:rsidRDefault="00977FDC" w:rsidP="00977FDC">
      <w:pPr>
        <w:pStyle w:val="ListParagraph"/>
        <w:numPr>
          <w:ilvl w:val="0"/>
          <w:numId w:val="39"/>
        </w:numPr>
        <w:sectPr w:rsidR="00977FDC" w:rsidSect="00977FDC">
          <w:headerReference w:type="default" r:id="rId11"/>
          <w:pgSz w:w="12240" w:h="15840"/>
          <w:pgMar w:top="1440" w:right="1080" w:bottom="144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490"/>
        </w:sectPr>
      </w:pPr>
      <w:r>
        <w:t>Not sure</w:t>
      </w:r>
    </w:p>
    <w:p w14:paraId="0C08C9FC" w14:textId="36E42F2D" w:rsidR="00977FDC" w:rsidRDefault="00977FDC" w:rsidP="00977FDC">
      <w:pPr>
        <w:pStyle w:val="Heading2"/>
      </w:pPr>
      <w:r>
        <w:lastRenderedPageBreak/>
        <w:t>Question Four</w:t>
      </w:r>
    </w:p>
    <w:p w14:paraId="78BB37D5" w14:textId="6142D914" w:rsidR="00977FDC" w:rsidRDefault="00977FDC" w:rsidP="00977FDC">
      <w:pPr>
        <w:spacing w:after="0"/>
      </w:pPr>
      <w:r>
        <w:t>Which information would be most useful to display after a simulation?</w:t>
      </w:r>
    </w:p>
    <w:p w14:paraId="0F355D55" w14:textId="6E53AEAD" w:rsidR="00977FDC" w:rsidRPr="00977FDC" w:rsidRDefault="00977FDC" w:rsidP="00977FDC">
      <w:pPr>
        <w:rPr>
          <w:i/>
          <w:iCs/>
          <w:sz w:val="24"/>
          <w:szCs w:val="24"/>
        </w:rPr>
      </w:pPr>
      <w:r w:rsidRPr="00977FDC">
        <w:rPr>
          <w:i/>
          <w:iCs/>
          <w:sz w:val="24"/>
          <w:szCs w:val="24"/>
        </w:rPr>
        <w:t>Select up to 3.</w:t>
      </w:r>
    </w:p>
    <w:p w14:paraId="1000156D" w14:textId="1FC569AB" w:rsidR="00977FDC" w:rsidRPr="00977FDC" w:rsidRDefault="00977FDC" w:rsidP="00977FDC">
      <w:pPr>
        <w:pStyle w:val="ListParagraph"/>
        <w:numPr>
          <w:ilvl w:val="0"/>
          <w:numId w:val="39"/>
        </w:numPr>
      </w:pPr>
      <w:r>
        <w:t>Total evacuation time</w:t>
      </w:r>
    </w:p>
    <w:p w14:paraId="6E42C259" w14:textId="312330E7" w:rsidR="00977FDC" w:rsidRPr="00977FDC" w:rsidRDefault="00977FDC" w:rsidP="00977FDC">
      <w:pPr>
        <w:pStyle w:val="ListParagraph"/>
        <w:numPr>
          <w:ilvl w:val="0"/>
          <w:numId w:val="39"/>
        </w:numPr>
      </w:pPr>
      <w:r>
        <w:t>Percentage evacuated</w:t>
      </w:r>
    </w:p>
    <w:p w14:paraId="1226C2AD" w14:textId="1E5FD0E1" w:rsidR="00977FDC" w:rsidRDefault="00977FDC" w:rsidP="00977FDC">
      <w:pPr>
        <w:pStyle w:val="ListParagraph"/>
        <w:numPr>
          <w:ilvl w:val="0"/>
          <w:numId w:val="39"/>
        </w:numPr>
      </w:pPr>
      <w:r>
        <w:t>Average waiting time / congestion</w:t>
      </w:r>
    </w:p>
    <w:p w14:paraId="28C00F10" w14:textId="67C6A119" w:rsidR="00977FDC" w:rsidRDefault="00977FDC" w:rsidP="00977FDC">
      <w:pPr>
        <w:pStyle w:val="ListParagraph"/>
        <w:numPr>
          <w:ilvl w:val="0"/>
          <w:numId w:val="39"/>
        </w:numPr>
      </w:pPr>
      <w:r>
        <w:t>Which exit people used</w:t>
      </w:r>
    </w:p>
    <w:p w14:paraId="26C3C2F5" w14:textId="7D0C047D" w:rsidR="00977FDC" w:rsidRDefault="00977FDC" w:rsidP="00977FDC">
      <w:pPr>
        <w:pStyle w:val="ListParagraph"/>
        <w:numPr>
          <w:ilvl w:val="0"/>
          <w:numId w:val="39"/>
        </w:numPr>
      </w:pPr>
      <w:r>
        <w:t>Algorithm runtime</w:t>
      </w:r>
    </w:p>
    <w:p w14:paraId="3603FE05" w14:textId="3F6E2046" w:rsidR="00977FDC" w:rsidRDefault="00977FDC" w:rsidP="00977FDC">
      <w:pPr>
        <w:pStyle w:val="ListParagraph"/>
        <w:numPr>
          <w:ilvl w:val="0"/>
          <w:numId w:val="39"/>
        </w:numPr>
      </w:pPr>
      <w:r>
        <w:t>Number of nodes explored</w:t>
      </w:r>
    </w:p>
    <w:p w14:paraId="3B164614" w14:textId="23950C20" w:rsidR="00977FDC" w:rsidRPr="00977FDC" w:rsidRDefault="00977FDC" w:rsidP="00977FDC">
      <w:pPr>
        <w:pStyle w:val="ListParagraph"/>
        <w:numPr>
          <w:ilvl w:val="0"/>
          <w:numId w:val="39"/>
        </w:numPr>
      </w:pPr>
      <w:r>
        <w:t>Risk/safety score</w:t>
      </w:r>
    </w:p>
    <w:p w14:paraId="3E3BC850" w14:textId="714190FA" w:rsidR="00201104" w:rsidRDefault="00977FDC" w:rsidP="00201104">
      <w:pPr>
        <w:pStyle w:val="ListParagraph"/>
        <w:numPr>
          <w:ilvl w:val="0"/>
          <w:numId w:val="39"/>
        </w:numPr>
      </w:pPr>
      <w:r w:rsidRPr="00977FDC">
        <w:t>Other: ________________________________________</w:t>
      </w:r>
      <w:r>
        <w:t>_______________</w:t>
      </w:r>
      <w:r w:rsidR="00772A2E">
        <w:t>________</w:t>
      </w:r>
    </w:p>
    <w:p w14:paraId="6AF339DF" w14:textId="36338D14" w:rsidR="00977FDC" w:rsidRPr="00977FDC" w:rsidRDefault="00201104" w:rsidP="00201104">
      <w:pPr>
        <w:pStyle w:val="Heading2"/>
      </w:pPr>
      <w:r>
        <w:t>Question Five</w:t>
      </w:r>
    </w:p>
    <w:p w14:paraId="0D012BA8" w14:textId="46922120" w:rsidR="00201104" w:rsidRDefault="00201104" w:rsidP="00201104">
      <w:pPr>
        <w:spacing w:after="0"/>
      </w:pPr>
      <w:r>
        <w:t>How important is it that users can create their own building layout?</w:t>
      </w:r>
    </w:p>
    <w:p w14:paraId="003DBDD7" w14:textId="6AB4DC1E" w:rsidR="00201104" w:rsidRDefault="00201104" w:rsidP="00977FDC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 = not important; 5 = very important; place a cross in the box that applies.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998"/>
        <w:gridCol w:w="998"/>
        <w:gridCol w:w="998"/>
        <w:gridCol w:w="998"/>
      </w:tblGrid>
      <w:tr w:rsidR="00772A2E" w14:paraId="1A573CAA" w14:textId="77777777" w:rsidTr="00772A2E">
        <w:trPr>
          <w:trHeight w:val="532"/>
        </w:trPr>
        <w:tc>
          <w:tcPr>
            <w:tcW w:w="998" w:type="dxa"/>
            <w:vAlign w:val="center"/>
          </w:tcPr>
          <w:p w14:paraId="45321ED2" w14:textId="06B9266C" w:rsidR="00201104" w:rsidRDefault="00201104" w:rsidP="00201104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998" w:type="dxa"/>
            <w:vAlign w:val="center"/>
          </w:tcPr>
          <w:p w14:paraId="2ED54312" w14:textId="0803B56F" w:rsidR="00201104" w:rsidRDefault="00201104" w:rsidP="00201104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998" w:type="dxa"/>
            <w:vAlign w:val="center"/>
          </w:tcPr>
          <w:p w14:paraId="467AC8C7" w14:textId="11541FA5" w:rsidR="00201104" w:rsidRDefault="00201104" w:rsidP="00201104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998" w:type="dxa"/>
            <w:vAlign w:val="center"/>
          </w:tcPr>
          <w:p w14:paraId="6F755FD1" w14:textId="634EB8E2" w:rsidR="00201104" w:rsidRDefault="00201104" w:rsidP="00201104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998" w:type="dxa"/>
            <w:vAlign w:val="center"/>
          </w:tcPr>
          <w:p w14:paraId="04E9D9DA" w14:textId="5E179BED" w:rsidR="00201104" w:rsidRDefault="00201104" w:rsidP="00201104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5</w:t>
            </w:r>
          </w:p>
        </w:tc>
      </w:tr>
      <w:tr w:rsidR="00201104" w14:paraId="3442EE35" w14:textId="77777777" w:rsidTr="00772A2E">
        <w:trPr>
          <w:trHeight w:val="873"/>
        </w:trPr>
        <w:tc>
          <w:tcPr>
            <w:tcW w:w="998" w:type="dxa"/>
          </w:tcPr>
          <w:p w14:paraId="680235BA" w14:textId="77777777" w:rsidR="00201104" w:rsidRDefault="00201104" w:rsidP="00977FDC">
            <w:pPr>
              <w:rPr>
                <w:i/>
                <w:iCs/>
                <w:sz w:val="24"/>
                <w:szCs w:val="24"/>
              </w:rPr>
            </w:pPr>
          </w:p>
        </w:tc>
        <w:tc>
          <w:tcPr>
            <w:tcW w:w="998" w:type="dxa"/>
          </w:tcPr>
          <w:p w14:paraId="37D40E44" w14:textId="77777777" w:rsidR="00201104" w:rsidRDefault="00201104" w:rsidP="00977FDC">
            <w:pPr>
              <w:rPr>
                <w:i/>
                <w:iCs/>
                <w:sz w:val="24"/>
                <w:szCs w:val="24"/>
              </w:rPr>
            </w:pPr>
          </w:p>
        </w:tc>
        <w:tc>
          <w:tcPr>
            <w:tcW w:w="998" w:type="dxa"/>
          </w:tcPr>
          <w:p w14:paraId="5D341D8B" w14:textId="77777777" w:rsidR="00201104" w:rsidRDefault="00201104" w:rsidP="00977FDC">
            <w:pPr>
              <w:rPr>
                <w:i/>
                <w:iCs/>
                <w:sz w:val="24"/>
                <w:szCs w:val="24"/>
              </w:rPr>
            </w:pPr>
          </w:p>
        </w:tc>
        <w:tc>
          <w:tcPr>
            <w:tcW w:w="998" w:type="dxa"/>
          </w:tcPr>
          <w:p w14:paraId="335E4B58" w14:textId="77777777" w:rsidR="00201104" w:rsidRDefault="00201104" w:rsidP="00977FDC">
            <w:pPr>
              <w:rPr>
                <w:i/>
                <w:iCs/>
                <w:sz w:val="24"/>
                <w:szCs w:val="24"/>
              </w:rPr>
            </w:pPr>
          </w:p>
        </w:tc>
        <w:tc>
          <w:tcPr>
            <w:tcW w:w="998" w:type="dxa"/>
          </w:tcPr>
          <w:p w14:paraId="437D2D62" w14:textId="77777777" w:rsidR="00201104" w:rsidRDefault="00201104" w:rsidP="00977FDC">
            <w:pPr>
              <w:rPr>
                <w:i/>
                <w:iCs/>
                <w:sz w:val="24"/>
                <w:szCs w:val="24"/>
              </w:rPr>
            </w:pPr>
          </w:p>
        </w:tc>
      </w:tr>
    </w:tbl>
    <w:p w14:paraId="4912AE23" w14:textId="74BEDF84" w:rsidR="00772A2E" w:rsidRDefault="00772A2E" w:rsidP="00772A2E">
      <w:pPr>
        <w:pStyle w:val="Heading2"/>
        <w:spacing w:before="240"/>
      </w:pPr>
      <w:r>
        <w:t>Question Six</w:t>
      </w:r>
    </w:p>
    <w:p w14:paraId="6EA3C0E6" w14:textId="351BD6F4" w:rsidR="00772A2E" w:rsidRDefault="00772A2E" w:rsidP="00772A2E">
      <w:pPr>
        <w:spacing w:after="0"/>
      </w:pPr>
      <w:r>
        <w:t>How important is it that users can place hazards (e.g., blocked areas, smoke/fire sources)?</w:t>
      </w:r>
    </w:p>
    <w:p w14:paraId="1B2C2015" w14:textId="77777777" w:rsidR="00772A2E" w:rsidRDefault="00772A2E" w:rsidP="00772A2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 = not important; 5 = very important; place a cross in the box that applies.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998"/>
        <w:gridCol w:w="998"/>
        <w:gridCol w:w="998"/>
        <w:gridCol w:w="998"/>
      </w:tblGrid>
      <w:tr w:rsidR="00772A2E" w14:paraId="2B052C5E" w14:textId="77777777" w:rsidTr="00EB09AA">
        <w:trPr>
          <w:trHeight w:val="532"/>
        </w:trPr>
        <w:tc>
          <w:tcPr>
            <w:tcW w:w="998" w:type="dxa"/>
            <w:vAlign w:val="center"/>
          </w:tcPr>
          <w:p w14:paraId="06D78818" w14:textId="77777777" w:rsidR="00772A2E" w:rsidRDefault="00772A2E" w:rsidP="00EB09AA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998" w:type="dxa"/>
            <w:vAlign w:val="center"/>
          </w:tcPr>
          <w:p w14:paraId="158CB89E" w14:textId="77777777" w:rsidR="00772A2E" w:rsidRDefault="00772A2E" w:rsidP="00EB09AA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998" w:type="dxa"/>
            <w:vAlign w:val="center"/>
          </w:tcPr>
          <w:p w14:paraId="52934C34" w14:textId="77777777" w:rsidR="00772A2E" w:rsidRDefault="00772A2E" w:rsidP="00EB09AA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998" w:type="dxa"/>
            <w:vAlign w:val="center"/>
          </w:tcPr>
          <w:p w14:paraId="77DF59AD" w14:textId="77777777" w:rsidR="00772A2E" w:rsidRDefault="00772A2E" w:rsidP="00EB09AA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998" w:type="dxa"/>
            <w:vAlign w:val="center"/>
          </w:tcPr>
          <w:p w14:paraId="4E804C8A" w14:textId="77777777" w:rsidR="00772A2E" w:rsidRDefault="00772A2E" w:rsidP="00EB09AA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5</w:t>
            </w:r>
          </w:p>
        </w:tc>
      </w:tr>
      <w:tr w:rsidR="00772A2E" w14:paraId="6A143621" w14:textId="77777777" w:rsidTr="00EB09AA">
        <w:trPr>
          <w:trHeight w:val="873"/>
        </w:trPr>
        <w:tc>
          <w:tcPr>
            <w:tcW w:w="998" w:type="dxa"/>
          </w:tcPr>
          <w:p w14:paraId="0083CAA6" w14:textId="77777777" w:rsidR="00772A2E" w:rsidRDefault="00772A2E" w:rsidP="00EB09AA">
            <w:pPr>
              <w:rPr>
                <w:i/>
                <w:iCs/>
                <w:sz w:val="24"/>
                <w:szCs w:val="24"/>
              </w:rPr>
            </w:pPr>
          </w:p>
        </w:tc>
        <w:tc>
          <w:tcPr>
            <w:tcW w:w="998" w:type="dxa"/>
          </w:tcPr>
          <w:p w14:paraId="5B01F421" w14:textId="77777777" w:rsidR="00772A2E" w:rsidRDefault="00772A2E" w:rsidP="00EB09AA">
            <w:pPr>
              <w:rPr>
                <w:i/>
                <w:iCs/>
                <w:sz w:val="24"/>
                <w:szCs w:val="24"/>
              </w:rPr>
            </w:pPr>
          </w:p>
        </w:tc>
        <w:tc>
          <w:tcPr>
            <w:tcW w:w="998" w:type="dxa"/>
          </w:tcPr>
          <w:p w14:paraId="74FF8E2C" w14:textId="77777777" w:rsidR="00772A2E" w:rsidRDefault="00772A2E" w:rsidP="00EB09AA">
            <w:pPr>
              <w:rPr>
                <w:i/>
                <w:iCs/>
                <w:sz w:val="24"/>
                <w:szCs w:val="24"/>
              </w:rPr>
            </w:pPr>
          </w:p>
        </w:tc>
        <w:tc>
          <w:tcPr>
            <w:tcW w:w="998" w:type="dxa"/>
          </w:tcPr>
          <w:p w14:paraId="0AFE20C7" w14:textId="77777777" w:rsidR="00772A2E" w:rsidRDefault="00772A2E" w:rsidP="00EB09AA">
            <w:pPr>
              <w:rPr>
                <w:i/>
                <w:iCs/>
                <w:sz w:val="24"/>
                <w:szCs w:val="24"/>
              </w:rPr>
            </w:pPr>
          </w:p>
        </w:tc>
        <w:tc>
          <w:tcPr>
            <w:tcW w:w="998" w:type="dxa"/>
          </w:tcPr>
          <w:p w14:paraId="523C3042" w14:textId="77777777" w:rsidR="00772A2E" w:rsidRDefault="00772A2E" w:rsidP="00EB09AA">
            <w:pPr>
              <w:rPr>
                <w:i/>
                <w:iCs/>
                <w:sz w:val="24"/>
                <w:szCs w:val="24"/>
              </w:rPr>
            </w:pPr>
          </w:p>
        </w:tc>
      </w:tr>
    </w:tbl>
    <w:p w14:paraId="1E470579" w14:textId="77777777" w:rsidR="00772A2E" w:rsidRDefault="00772A2E" w:rsidP="00772A2E">
      <w:pPr>
        <w:sectPr w:rsidR="00772A2E" w:rsidSect="00977FDC">
          <w:pgSz w:w="12240" w:h="15840"/>
          <w:pgMar w:top="1440" w:right="1080" w:bottom="144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490"/>
        </w:sectPr>
      </w:pPr>
    </w:p>
    <w:p w14:paraId="00A02ED4" w14:textId="13C510CC" w:rsidR="00772A2E" w:rsidRDefault="00772A2E" w:rsidP="00772A2E">
      <w:pPr>
        <w:pStyle w:val="Heading2"/>
      </w:pPr>
      <w:r>
        <w:lastRenderedPageBreak/>
        <w:t>Question Seven</w:t>
      </w:r>
    </w:p>
    <w:p w14:paraId="69EFE094" w14:textId="05C67F47" w:rsidR="00772A2E" w:rsidRDefault="00772A2E" w:rsidP="00772A2E">
      <w:pPr>
        <w:spacing w:after="0"/>
      </w:pPr>
      <w:r>
        <w:t>How important is it that the simulator compares multiple routing strategies?</w:t>
      </w:r>
    </w:p>
    <w:p w14:paraId="32878341" w14:textId="77777777" w:rsidR="00772A2E" w:rsidRDefault="00772A2E" w:rsidP="00772A2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 = not important; 5 = very important; place a cross in the box that applies.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998"/>
        <w:gridCol w:w="998"/>
        <w:gridCol w:w="998"/>
        <w:gridCol w:w="998"/>
      </w:tblGrid>
      <w:tr w:rsidR="00772A2E" w14:paraId="5FAA0F60" w14:textId="77777777" w:rsidTr="00EB09AA">
        <w:trPr>
          <w:trHeight w:val="532"/>
        </w:trPr>
        <w:tc>
          <w:tcPr>
            <w:tcW w:w="998" w:type="dxa"/>
            <w:vAlign w:val="center"/>
          </w:tcPr>
          <w:p w14:paraId="13C32743" w14:textId="77777777" w:rsidR="00772A2E" w:rsidRDefault="00772A2E" w:rsidP="00EB09AA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998" w:type="dxa"/>
            <w:vAlign w:val="center"/>
          </w:tcPr>
          <w:p w14:paraId="40C5F63A" w14:textId="77777777" w:rsidR="00772A2E" w:rsidRDefault="00772A2E" w:rsidP="00EB09AA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998" w:type="dxa"/>
            <w:vAlign w:val="center"/>
          </w:tcPr>
          <w:p w14:paraId="0583F474" w14:textId="77777777" w:rsidR="00772A2E" w:rsidRDefault="00772A2E" w:rsidP="00EB09AA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998" w:type="dxa"/>
            <w:vAlign w:val="center"/>
          </w:tcPr>
          <w:p w14:paraId="3245B067" w14:textId="77777777" w:rsidR="00772A2E" w:rsidRDefault="00772A2E" w:rsidP="00EB09AA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998" w:type="dxa"/>
            <w:vAlign w:val="center"/>
          </w:tcPr>
          <w:p w14:paraId="368D23FA" w14:textId="77777777" w:rsidR="00772A2E" w:rsidRDefault="00772A2E" w:rsidP="00EB09AA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5</w:t>
            </w:r>
          </w:p>
        </w:tc>
      </w:tr>
      <w:tr w:rsidR="00772A2E" w14:paraId="55CD67BC" w14:textId="77777777" w:rsidTr="00EB09AA">
        <w:trPr>
          <w:trHeight w:val="873"/>
        </w:trPr>
        <w:tc>
          <w:tcPr>
            <w:tcW w:w="998" w:type="dxa"/>
          </w:tcPr>
          <w:p w14:paraId="1A1CC2C0" w14:textId="77777777" w:rsidR="00772A2E" w:rsidRDefault="00772A2E" w:rsidP="00EB09AA">
            <w:pPr>
              <w:rPr>
                <w:i/>
                <w:iCs/>
                <w:sz w:val="24"/>
                <w:szCs w:val="24"/>
              </w:rPr>
            </w:pPr>
          </w:p>
        </w:tc>
        <w:tc>
          <w:tcPr>
            <w:tcW w:w="998" w:type="dxa"/>
          </w:tcPr>
          <w:p w14:paraId="5C67F04D" w14:textId="77777777" w:rsidR="00772A2E" w:rsidRDefault="00772A2E" w:rsidP="00EB09AA">
            <w:pPr>
              <w:rPr>
                <w:i/>
                <w:iCs/>
                <w:sz w:val="24"/>
                <w:szCs w:val="24"/>
              </w:rPr>
            </w:pPr>
          </w:p>
        </w:tc>
        <w:tc>
          <w:tcPr>
            <w:tcW w:w="998" w:type="dxa"/>
          </w:tcPr>
          <w:p w14:paraId="1A7AAECA" w14:textId="77777777" w:rsidR="00772A2E" w:rsidRDefault="00772A2E" w:rsidP="00EB09AA">
            <w:pPr>
              <w:rPr>
                <w:i/>
                <w:iCs/>
                <w:sz w:val="24"/>
                <w:szCs w:val="24"/>
              </w:rPr>
            </w:pPr>
          </w:p>
        </w:tc>
        <w:tc>
          <w:tcPr>
            <w:tcW w:w="998" w:type="dxa"/>
          </w:tcPr>
          <w:p w14:paraId="6F9035AD" w14:textId="77777777" w:rsidR="00772A2E" w:rsidRDefault="00772A2E" w:rsidP="00EB09AA">
            <w:pPr>
              <w:rPr>
                <w:i/>
                <w:iCs/>
                <w:sz w:val="24"/>
                <w:szCs w:val="24"/>
              </w:rPr>
            </w:pPr>
          </w:p>
        </w:tc>
        <w:tc>
          <w:tcPr>
            <w:tcW w:w="998" w:type="dxa"/>
          </w:tcPr>
          <w:p w14:paraId="0A6813D4" w14:textId="77777777" w:rsidR="00772A2E" w:rsidRDefault="00772A2E" w:rsidP="00EB09AA">
            <w:pPr>
              <w:rPr>
                <w:i/>
                <w:iCs/>
                <w:sz w:val="24"/>
                <w:szCs w:val="24"/>
              </w:rPr>
            </w:pPr>
          </w:p>
        </w:tc>
      </w:tr>
    </w:tbl>
    <w:p w14:paraId="7C494C6A" w14:textId="252AC471" w:rsidR="00772A2E" w:rsidRDefault="00772A2E" w:rsidP="00772A2E">
      <w:pPr>
        <w:pStyle w:val="Heading2"/>
        <w:spacing w:before="240"/>
      </w:pPr>
      <w:r>
        <w:t>Question Eight</w:t>
      </w:r>
    </w:p>
    <w:p w14:paraId="40E5E8B0" w14:textId="6FEDDA65" w:rsidR="00772A2E" w:rsidRPr="00977FDC" w:rsidRDefault="00772A2E" w:rsidP="00772A2E">
      <w:r>
        <w:t>Would an automatic recommendation of the “best” strategy be useful?</w:t>
      </w:r>
    </w:p>
    <w:p w14:paraId="1881A6BA" w14:textId="017AA7A0" w:rsidR="00772A2E" w:rsidRDefault="00772A2E" w:rsidP="00772A2E">
      <w:pPr>
        <w:pStyle w:val="ListParagraph"/>
        <w:numPr>
          <w:ilvl w:val="0"/>
          <w:numId w:val="39"/>
        </w:numPr>
      </w:pPr>
      <w:r>
        <w:t>Yes</w:t>
      </w:r>
    </w:p>
    <w:p w14:paraId="3AEA8488" w14:textId="4352DA28" w:rsidR="00772A2E" w:rsidRDefault="00772A2E" w:rsidP="00772A2E">
      <w:pPr>
        <w:pStyle w:val="ListParagraph"/>
        <w:numPr>
          <w:ilvl w:val="0"/>
          <w:numId w:val="39"/>
        </w:numPr>
      </w:pPr>
      <w:r>
        <w:t>No</w:t>
      </w:r>
    </w:p>
    <w:p w14:paraId="6C3EB672" w14:textId="088B778D" w:rsidR="00772A2E" w:rsidRDefault="00772A2E" w:rsidP="00772A2E">
      <w:pPr>
        <w:pStyle w:val="ListParagraph"/>
        <w:numPr>
          <w:ilvl w:val="0"/>
          <w:numId w:val="39"/>
        </w:numPr>
      </w:pPr>
      <w:r>
        <w:t>Unsure</w:t>
      </w:r>
    </w:p>
    <w:p w14:paraId="595D9C42" w14:textId="619A4B5B" w:rsidR="00772A2E" w:rsidRPr="00977FDC" w:rsidRDefault="00772A2E" w:rsidP="00772A2E">
      <w:r>
        <w:t>If yes, what should “best” mean?</w:t>
      </w:r>
    </w:p>
    <w:p w14:paraId="7372D59A" w14:textId="5BB45324" w:rsidR="00772A2E" w:rsidRDefault="00772A2E" w:rsidP="00772A2E">
      <w:pPr>
        <w:pStyle w:val="ListParagraph"/>
        <w:numPr>
          <w:ilvl w:val="0"/>
          <w:numId w:val="39"/>
        </w:numPr>
      </w:pPr>
      <w:r>
        <w:t>Fastest evacuation</w:t>
      </w:r>
    </w:p>
    <w:p w14:paraId="375BFD76" w14:textId="2BB03E78" w:rsidR="00772A2E" w:rsidRDefault="00772A2E" w:rsidP="00772A2E">
      <w:pPr>
        <w:pStyle w:val="ListParagraph"/>
        <w:numPr>
          <w:ilvl w:val="0"/>
          <w:numId w:val="39"/>
        </w:numPr>
      </w:pPr>
      <w:r>
        <w:t>Safest route</w:t>
      </w:r>
    </w:p>
    <w:p w14:paraId="3221B085" w14:textId="59929C47" w:rsidR="00772A2E" w:rsidRDefault="00772A2E" w:rsidP="00772A2E">
      <w:pPr>
        <w:pStyle w:val="ListParagraph"/>
        <w:numPr>
          <w:ilvl w:val="0"/>
          <w:numId w:val="39"/>
        </w:numPr>
      </w:pPr>
      <w:r>
        <w:t>Best balance of safety and speed</w:t>
      </w:r>
    </w:p>
    <w:p w14:paraId="6666E7CB" w14:textId="4D3443F2" w:rsidR="00772A2E" w:rsidRDefault="00772A2E" w:rsidP="00772A2E">
      <w:pPr>
        <w:pStyle w:val="ListParagraph"/>
        <w:numPr>
          <w:ilvl w:val="0"/>
          <w:numId w:val="39"/>
        </w:numPr>
      </w:pPr>
      <w:r>
        <w:t>Least congestion</w:t>
      </w:r>
    </w:p>
    <w:p w14:paraId="21284AF5" w14:textId="77777777" w:rsidR="00772A2E" w:rsidRDefault="00772A2E" w:rsidP="00772A2E">
      <w:pPr>
        <w:pStyle w:val="ListParagraph"/>
        <w:numPr>
          <w:ilvl w:val="0"/>
          <w:numId w:val="39"/>
        </w:numPr>
        <w:sectPr w:rsidR="00772A2E" w:rsidSect="00977FDC">
          <w:headerReference w:type="default" r:id="rId12"/>
          <w:pgSz w:w="12240" w:h="15840"/>
          <w:pgMar w:top="1440" w:right="1080" w:bottom="144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490"/>
        </w:sectPr>
      </w:pPr>
      <w:r>
        <w:t xml:space="preserve">Other: </w:t>
      </w:r>
      <w:r w:rsidRPr="00977FDC">
        <w:t>________________________________________</w:t>
      </w:r>
      <w:r>
        <w:t>_______________________</w:t>
      </w:r>
    </w:p>
    <w:p w14:paraId="1E62A5BB" w14:textId="536939B3" w:rsidR="00772A2E" w:rsidRDefault="00772A2E" w:rsidP="00772A2E">
      <w:pPr>
        <w:pStyle w:val="Heading2"/>
      </w:pPr>
      <w:r>
        <w:lastRenderedPageBreak/>
        <w:t>Question Nine</w:t>
      </w:r>
    </w:p>
    <w:p w14:paraId="15FFB178" w14:textId="32534EDE" w:rsidR="00772A2E" w:rsidRDefault="00772A2E" w:rsidP="00772A2E">
      <w:pPr>
        <w:spacing w:after="0"/>
      </w:pPr>
      <w:r>
        <w:t>Which controls/features would make the simulator easiest to use?</w:t>
      </w:r>
    </w:p>
    <w:p w14:paraId="0D480849" w14:textId="77777777" w:rsidR="00772A2E" w:rsidRPr="00977FDC" w:rsidRDefault="00772A2E" w:rsidP="00772A2E">
      <w:pPr>
        <w:rPr>
          <w:i/>
          <w:iCs/>
          <w:sz w:val="24"/>
          <w:szCs w:val="24"/>
        </w:rPr>
      </w:pPr>
      <w:r w:rsidRPr="00977FDC">
        <w:rPr>
          <w:i/>
          <w:iCs/>
          <w:sz w:val="24"/>
          <w:szCs w:val="24"/>
        </w:rPr>
        <w:t>Select up to 3.</w:t>
      </w:r>
    </w:p>
    <w:p w14:paraId="1F729B22" w14:textId="7C50D5FC" w:rsidR="00772A2E" w:rsidRPr="00977FDC" w:rsidRDefault="00772A2E" w:rsidP="00772A2E">
      <w:pPr>
        <w:pStyle w:val="ListParagraph"/>
        <w:numPr>
          <w:ilvl w:val="0"/>
          <w:numId w:val="39"/>
        </w:numPr>
      </w:pPr>
      <w:r>
        <w:t>Simple tool buttons for walls/exits/hazards/spawns</w:t>
      </w:r>
    </w:p>
    <w:p w14:paraId="0AB62D30" w14:textId="5AAC748D" w:rsidR="00772A2E" w:rsidRPr="00977FDC" w:rsidRDefault="00772A2E" w:rsidP="00772A2E">
      <w:pPr>
        <w:pStyle w:val="ListParagraph"/>
        <w:numPr>
          <w:ilvl w:val="0"/>
          <w:numId w:val="39"/>
        </w:numPr>
      </w:pPr>
      <w:r>
        <w:t>Clear colour coding</w:t>
      </w:r>
    </w:p>
    <w:p w14:paraId="09F04902" w14:textId="584AAD02" w:rsidR="00772A2E" w:rsidRDefault="00772A2E" w:rsidP="00772A2E">
      <w:pPr>
        <w:pStyle w:val="ListParagraph"/>
        <w:numPr>
          <w:ilvl w:val="0"/>
          <w:numId w:val="39"/>
        </w:numPr>
      </w:pPr>
      <w:r>
        <w:t>Labels/tooltips</w:t>
      </w:r>
    </w:p>
    <w:p w14:paraId="622D788A" w14:textId="6DA3C6D0" w:rsidR="00772A2E" w:rsidRDefault="00772A2E" w:rsidP="00772A2E">
      <w:pPr>
        <w:pStyle w:val="ListParagraph"/>
        <w:numPr>
          <w:ilvl w:val="0"/>
          <w:numId w:val="39"/>
        </w:numPr>
      </w:pPr>
      <w:r>
        <w:t>Reset/clear grid button</w:t>
      </w:r>
    </w:p>
    <w:p w14:paraId="0576236C" w14:textId="52F0426F" w:rsidR="00772A2E" w:rsidRDefault="00772A2E" w:rsidP="00772A2E">
      <w:pPr>
        <w:pStyle w:val="ListParagraph"/>
        <w:numPr>
          <w:ilvl w:val="0"/>
          <w:numId w:val="39"/>
        </w:numPr>
      </w:pPr>
      <w:r>
        <w:t>Save/load scenarios</w:t>
      </w:r>
    </w:p>
    <w:p w14:paraId="20399F2F" w14:textId="51484ADD" w:rsidR="00772A2E" w:rsidRDefault="00772A2E" w:rsidP="00772A2E">
      <w:pPr>
        <w:pStyle w:val="ListParagraph"/>
        <w:numPr>
          <w:ilvl w:val="0"/>
          <w:numId w:val="39"/>
        </w:numPr>
      </w:pPr>
      <w:r>
        <w:t>Example pre-made scenarios</w:t>
      </w:r>
    </w:p>
    <w:p w14:paraId="5D9C8359" w14:textId="364624FD" w:rsidR="00772A2E" w:rsidRPr="00977FDC" w:rsidRDefault="00772A2E" w:rsidP="00772A2E">
      <w:pPr>
        <w:pStyle w:val="ListParagraph"/>
        <w:numPr>
          <w:ilvl w:val="0"/>
          <w:numId w:val="39"/>
        </w:numPr>
      </w:pPr>
      <w:r>
        <w:t>Graphs/tables of results</w:t>
      </w:r>
    </w:p>
    <w:p w14:paraId="5867CCCA" w14:textId="77777777" w:rsidR="00772A2E" w:rsidRDefault="00772A2E" w:rsidP="00772A2E">
      <w:pPr>
        <w:pStyle w:val="ListParagraph"/>
        <w:numPr>
          <w:ilvl w:val="0"/>
          <w:numId w:val="39"/>
        </w:numPr>
      </w:pPr>
      <w:r w:rsidRPr="00977FDC">
        <w:t>Other: ________________________________________</w:t>
      </w:r>
      <w:r>
        <w:t>_______________________</w:t>
      </w:r>
    </w:p>
    <w:p w14:paraId="46CB3714" w14:textId="5B6EBB19" w:rsidR="00772A2E" w:rsidRDefault="00772A2E" w:rsidP="00772A2E">
      <w:pPr>
        <w:pStyle w:val="Heading2"/>
      </w:pPr>
      <w:r>
        <w:t>Question Ten</w:t>
      </w:r>
    </w:p>
    <w:p w14:paraId="77FD80ED" w14:textId="2945FB10" w:rsidR="00772A2E" w:rsidRDefault="00772A2E" w:rsidP="00772A2E">
      <w:r>
        <w:t>What would make the simulator confusing or difficult to use?</w:t>
      </w:r>
    </w:p>
    <w:p w14:paraId="06F514C1" w14:textId="2C834C1B" w:rsidR="00772A2E" w:rsidRDefault="00772A2E" w:rsidP="00772A2E">
      <w:r w:rsidRPr="00977FDC">
        <w:t>________________________________________</w:t>
      </w:r>
      <w:r>
        <w:t>______________________________________</w:t>
      </w:r>
    </w:p>
    <w:p w14:paraId="206AC10E" w14:textId="77777777" w:rsidR="00772A2E" w:rsidRPr="00772A2E" w:rsidRDefault="00772A2E" w:rsidP="00772A2E">
      <w:r w:rsidRPr="00977FDC">
        <w:t>________________________________________</w:t>
      </w:r>
      <w:r>
        <w:t>______________________________________</w:t>
      </w:r>
    </w:p>
    <w:p w14:paraId="3A7D0C1B" w14:textId="77777777" w:rsidR="00772A2E" w:rsidRPr="00772A2E" w:rsidRDefault="00772A2E" w:rsidP="00772A2E">
      <w:r w:rsidRPr="00977FDC">
        <w:t>________________________________________</w:t>
      </w:r>
      <w:r>
        <w:t>______________________________________</w:t>
      </w:r>
    </w:p>
    <w:p w14:paraId="6A462F5D" w14:textId="77777777" w:rsidR="00772A2E" w:rsidRPr="00772A2E" w:rsidRDefault="00772A2E" w:rsidP="00772A2E">
      <w:r w:rsidRPr="00977FDC">
        <w:t>________________________________________</w:t>
      </w:r>
      <w:r>
        <w:t>______________________________________</w:t>
      </w:r>
    </w:p>
    <w:p w14:paraId="4332B8E3" w14:textId="2777CE4E" w:rsidR="00772A2E" w:rsidRDefault="00772A2E" w:rsidP="00772A2E">
      <w:pPr>
        <w:pStyle w:val="Heading2"/>
      </w:pPr>
      <w:r>
        <w:t>Question Eleven</w:t>
      </w:r>
    </w:p>
    <w:p w14:paraId="39305510" w14:textId="699615E2" w:rsidR="00772A2E" w:rsidRDefault="00772A2E" w:rsidP="00772A2E">
      <w:r>
        <w:t>What one feature would be most appealing to supplement your learning?</w:t>
      </w:r>
    </w:p>
    <w:p w14:paraId="7C0223A4" w14:textId="77777777" w:rsidR="00772A2E" w:rsidRDefault="00772A2E" w:rsidP="00772A2E">
      <w:r w:rsidRPr="00977FDC">
        <w:t>________________________________________</w:t>
      </w:r>
      <w:r>
        <w:t>______________________________________</w:t>
      </w:r>
    </w:p>
    <w:p w14:paraId="791E362C" w14:textId="77777777" w:rsidR="00772A2E" w:rsidRPr="00772A2E" w:rsidRDefault="00772A2E" w:rsidP="00772A2E">
      <w:r w:rsidRPr="00977FDC">
        <w:t>________________________________________</w:t>
      </w:r>
      <w:r>
        <w:t>______________________________________</w:t>
      </w:r>
    </w:p>
    <w:p w14:paraId="17112FE5" w14:textId="77777777" w:rsidR="00772A2E" w:rsidRPr="00772A2E" w:rsidRDefault="00772A2E" w:rsidP="00772A2E">
      <w:r w:rsidRPr="00977FDC">
        <w:t>________________________________________</w:t>
      </w:r>
      <w:r>
        <w:t>______________________________________</w:t>
      </w:r>
    </w:p>
    <w:p w14:paraId="09672C0D" w14:textId="77777777" w:rsidR="00772A2E" w:rsidRDefault="00772A2E" w:rsidP="00772A2E">
      <w:r w:rsidRPr="00977FDC">
        <w:t>________________________________________</w:t>
      </w:r>
      <w:r>
        <w:t>______________________________________</w:t>
      </w:r>
    </w:p>
    <w:p w14:paraId="1133E36B" w14:textId="77777777" w:rsidR="00772A2E" w:rsidRDefault="00772A2E" w:rsidP="00772A2E"/>
    <w:p w14:paraId="6388AF78" w14:textId="6550DD0A" w:rsidR="003D3D94" w:rsidRPr="003D3D94" w:rsidRDefault="003D3D94" w:rsidP="003D3D94">
      <w:pPr>
        <w:jc w:val="center"/>
        <w:rPr>
          <w:b/>
          <w:bCs/>
          <w:sz w:val="32"/>
          <w:szCs w:val="32"/>
        </w:rPr>
      </w:pPr>
      <w:r w:rsidRPr="003D3D94">
        <w:rPr>
          <w:b/>
          <w:bCs/>
          <w:sz w:val="32"/>
          <w:szCs w:val="32"/>
        </w:rPr>
        <w:t>T</w:t>
      </w:r>
      <w:r w:rsidRPr="003D3D94">
        <w:rPr>
          <w:b/>
          <w:bCs/>
        </w:rPr>
        <w:t>HANK</w:t>
      </w:r>
      <w:r>
        <w:rPr>
          <w:b/>
          <w:bCs/>
          <w:sz w:val="32"/>
          <w:szCs w:val="32"/>
        </w:rPr>
        <w:t xml:space="preserve"> Y</w:t>
      </w:r>
      <w:r w:rsidRPr="003D3D94">
        <w:rPr>
          <w:b/>
          <w:bCs/>
        </w:rPr>
        <w:t>OU</w:t>
      </w:r>
      <w:r>
        <w:rPr>
          <w:b/>
          <w:bCs/>
          <w:sz w:val="32"/>
          <w:szCs w:val="32"/>
        </w:rPr>
        <w:t xml:space="preserve"> F</w:t>
      </w:r>
      <w:r w:rsidRPr="003D3D94">
        <w:rPr>
          <w:b/>
          <w:bCs/>
        </w:rPr>
        <w:t>OR</w:t>
      </w:r>
      <w:r>
        <w:rPr>
          <w:b/>
          <w:bCs/>
          <w:sz w:val="32"/>
          <w:szCs w:val="32"/>
        </w:rPr>
        <w:t xml:space="preserve"> Y</w:t>
      </w:r>
      <w:r w:rsidRPr="003D3D94">
        <w:rPr>
          <w:b/>
          <w:bCs/>
        </w:rPr>
        <w:t>OUR</w:t>
      </w:r>
      <w:r>
        <w:rPr>
          <w:b/>
          <w:bCs/>
          <w:sz w:val="32"/>
          <w:szCs w:val="32"/>
        </w:rPr>
        <w:t xml:space="preserve"> R</w:t>
      </w:r>
      <w:r w:rsidRPr="003D3D94">
        <w:rPr>
          <w:b/>
          <w:bCs/>
        </w:rPr>
        <w:t>ESPONSES</w:t>
      </w:r>
    </w:p>
    <w:sectPr w:rsidR="003D3D94" w:rsidRPr="003D3D94" w:rsidSect="00977FDC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0A340" w14:textId="77777777" w:rsidR="00BD07CB" w:rsidRDefault="00BD07CB" w:rsidP="00977FDC">
      <w:r>
        <w:separator/>
      </w:r>
    </w:p>
  </w:endnote>
  <w:endnote w:type="continuationSeparator" w:id="0">
    <w:p w14:paraId="361CAF94" w14:textId="77777777" w:rsidR="00BD07CB" w:rsidRDefault="00BD07CB" w:rsidP="00977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0EBB6" w14:textId="77777777" w:rsidR="00BD07CB" w:rsidRDefault="00BD07CB" w:rsidP="00977FDC">
      <w:r>
        <w:separator/>
      </w:r>
    </w:p>
  </w:footnote>
  <w:footnote w:type="continuationSeparator" w:id="0">
    <w:p w14:paraId="20DB4B93" w14:textId="77777777" w:rsidR="00BD07CB" w:rsidRDefault="00BD07CB" w:rsidP="00977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DCEB3" w14:textId="18C8E847" w:rsidR="00977FDC" w:rsidRPr="00977FDC" w:rsidRDefault="00977FDC" w:rsidP="00977FDC">
    <w:pPr>
      <w:pStyle w:val="Heading1"/>
      <w:spacing w:before="0" w:line="360" w:lineRule="auto"/>
    </w:pPr>
    <w:r w:rsidRPr="00977FDC">
      <w:t>Evacuation Planner Student Questionnaire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C593" w14:textId="77777777" w:rsidR="00772A2E" w:rsidRPr="00977FDC" w:rsidRDefault="00772A2E" w:rsidP="00977FDC">
    <w:pPr>
      <w:pStyle w:val="Heading1"/>
      <w:spacing w:before="0" w:line="360" w:lineRule="auto"/>
    </w:pPr>
    <w:r w:rsidRPr="00977FDC">
      <w:t>Evacuation Planner Student Questionnaire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6.7pt;height:318.35pt" o:bullet="t">
        <v:imagedata r:id="rId1" o:title="check-box-outline-blank-check-box-checkbox-icon-with-png-559237[1]"/>
      </v:shape>
    </w:pict>
  </w:numPicBullet>
  <w:abstractNum w:abstractNumId="0" w15:restartNumberingAfterBreak="0">
    <w:nsid w:val="04304739"/>
    <w:multiLevelType w:val="multilevel"/>
    <w:tmpl w:val="0F1E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5FD6"/>
    <w:multiLevelType w:val="hybridMultilevel"/>
    <w:tmpl w:val="70BAEF50"/>
    <w:lvl w:ilvl="0" w:tplc="2CD2DE8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475AB"/>
    <w:multiLevelType w:val="hybridMultilevel"/>
    <w:tmpl w:val="044E8E6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3508F"/>
    <w:multiLevelType w:val="multilevel"/>
    <w:tmpl w:val="755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77F15"/>
    <w:multiLevelType w:val="hybridMultilevel"/>
    <w:tmpl w:val="BBB49E5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F600A"/>
    <w:multiLevelType w:val="hybridMultilevel"/>
    <w:tmpl w:val="5C20C25E"/>
    <w:lvl w:ilvl="0" w:tplc="039A734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26409"/>
    <w:multiLevelType w:val="hybridMultilevel"/>
    <w:tmpl w:val="E9A608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637879"/>
    <w:multiLevelType w:val="hybridMultilevel"/>
    <w:tmpl w:val="230AA3FC"/>
    <w:lvl w:ilvl="0" w:tplc="039A734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76E3F"/>
    <w:multiLevelType w:val="multilevel"/>
    <w:tmpl w:val="8A44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A68E9"/>
    <w:multiLevelType w:val="multilevel"/>
    <w:tmpl w:val="0C88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97093"/>
    <w:multiLevelType w:val="hybridMultilevel"/>
    <w:tmpl w:val="2050097A"/>
    <w:lvl w:ilvl="0" w:tplc="039A734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E42C4"/>
    <w:multiLevelType w:val="hybridMultilevel"/>
    <w:tmpl w:val="24A2B9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C15F0"/>
    <w:multiLevelType w:val="hybridMultilevel"/>
    <w:tmpl w:val="9FA29186"/>
    <w:lvl w:ilvl="0" w:tplc="039A734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5009E4"/>
    <w:multiLevelType w:val="hybridMultilevel"/>
    <w:tmpl w:val="5C884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CE4495"/>
    <w:multiLevelType w:val="hybridMultilevel"/>
    <w:tmpl w:val="A20A0A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E2E9D"/>
    <w:multiLevelType w:val="hybridMultilevel"/>
    <w:tmpl w:val="5C5A541A"/>
    <w:lvl w:ilvl="0" w:tplc="92648FA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941E73"/>
    <w:multiLevelType w:val="hybridMultilevel"/>
    <w:tmpl w:val="AC92F3D0"/>
    <w:lvl w:ilvl="0" w:tplc="631E0C6C">
      <w:numFmt w:val="bullet"/>
      <w:lvlText w:val=""/>
      <w:lvlJc w:val="left"/>
      <w:pPr>
        <w:ind w:left="785" w:hanging="360"/>
      </w:pPr>
      <w:rPr>
        <w:rFonts w:ascii="Wingdings" w:hAnsi="Wingdings" w:cstheme="minorBidi" w:hint="default"/>
        <w:sz w:val="44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36F876E2"/>
    <w:multiLevelType w:val="hybridMultilevel"/>
    <w:tmpl w:val="2E3E4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E449E"/>
    <w:multiLevelType w:val="multilevel"/>
    <w:tmpl w:val="452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00CB1"/>
    <w:multiLevelType w:val="hybridMultilevel"/>
    <w:tmpl w:val="4C442D10"/>
    <w:lvl w:ilvl="0" w:tplc="039A734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8670A5"/>
    <w:multiLevelType w:val="hybridMultilevel"/>
    <w:tmpl w:val="B2DE783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6D7367"/>
    <w:multiLevelType w:val="hybridMultilevel"/>
    <w:tmpl w:val="F40ADFBC"/>
    <w:lvl w:ilvl="0" w:tplc="7C7AE28E">
      <w:numFmt w:val="bullet"/>
      <w:lvlText w:val="□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880326"/>
    <w:multiLevelType w:val="hybridMultilevel"/>
    <w:tmpl w:val="D0BE9546"/>
    <w:lvl w:ilvl="0" w:tplc="46D4ADEA">
      <w:numFmt w:val="bullet"/>
      <w:lvlText w:val="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4C4610"/>
    <w:multiLevelType w:val="hybridMultilevel"/>
    <w:tmpl w:val="AFC6AB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822B8"/>
    <w:multiLevelType w:val="hybridMultilevel"/>
    <w:tmpl w:val="DDC0C82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925D47"/>
    <w:multiLevelType w:val="hybridMultilevel"/>
    <w:tmpl w:val="15060676"/>
    <w:lvl w:ilvl="0" w:tplc="5A0623F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494EAF"/>
    <w:multiLevelType w:val="hybridMultilevel"/>
    <w:tmpl w:val="36A6EEA0"/>
    <w:lvl w:ilvl="0" w:tplc="039A734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C11DAD"/>
    <w:multiLevelType w:val="multilevel"/>
    <w:tmpl w:val="53E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31A55"/>
    <w:multiLevelType w:val="hybridMultilevel"/>
    <w:tmpl w:val="6C22D1E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324856"/>
    <w:multiLevelType w:val="multilevel"/>
    <w:tmpl w:val="7CBA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37F1F"/>
    <w:multiLevelType w:val="hybridMultilevel"/>
    <w:tmpl w:val="53B0DF1E"/>
    <w:lvl w:ilvl="0" w:tplc="039A734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363D5D"/>
    <w:multiLevelType w:val="hybridMultilevel"/>
    <w:tmpl w:val="8F02E77E"/>
    <w:lvl w:ilvl="0" w:tplc="039A734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A6939"/>
    <w:multiLevelType w:val="hybridMultilevel"/>
    <w:tmpl w:val="DB54D1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07C10"/>
    <w:multiLevelType w:val="hybridMultilevel"/>
    <w:tmpl w:val="89421372"/>
    <w:lvl w:ilvl="0" w:tplc="039A734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806CC0"/>
    <w:multiLevelType w:val="hybridMultilevel"/>
    <w:tmpl w:val="1C2E68CE"/>
    <w:lvl w:ilvl="0" w:tplc="DE529C78">
      <w:numFmt w:val="bullet"/>
      <w:lvlText w:val="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276334"/>
    <w:multiLevelType w:val="hybridMultilevel"/>
    <w:tmpl w:val="D8D875EC"/>
    <w:lvl w:ilvl="0" w:tplc="631E0C6C">
      <w:numFmt w:val="bullet"/>
      <w:lvlText w:val=""/>
      <w:lvlJc w:val="left"/>
      <w:pPr>
        <w:ind w:left="644" w:hanging="360"/>
      </w:pPr>
      <w:rPr>
        <w:rFonts w:ascii="Wingdings" w:hAnsi="Wingdings" w:cstheme="minorBidi" w:hint="default"/>
        <w:sz w:val="44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3CA5EBE"/>
    <w:multiLevelType w:val="hybridMultilevel"/>
    <w:tmpl w:val="D1F2EE14"/>
    <w:lvl w:ilvl="0" w:tplc="039A734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2F0C11"/>
    <w:multiLevelType w:val="hybridMultilevel"/>
    <w:tmpl w:val="2286DAD6"/>
    <w:lvl w:ilvl="0" w:tplc="039A734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D7415"/>
    <w:multiLevelType w:val="hybridMultilevel"/>
    <w:tmpl w:val="9056A4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B20988"/>
    <w:multiLevelType w:val="hybridMultilevel"/>
    <w:tmpl w:val="CDA83D7C"/>
    <w:lvl w:ilvl="0" w:tplc="039A734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53300E"/>
    <w:multiLevelType w:val="multilevel"/>
    <w:tmpl w:val="955C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853912">
    <w:abstractNumId w:val="26"/>
  </w:num>
  <w:num w:numId="2" w16cid:durableId="511725642">
    <w:abstractNumId w:val="33"/>
  </w:num>
  <w:num w:numId="3" w16cid:durableId="142895473">
    <w:abstractNumId w:val="36"/>
  </w:num>
  <w:num w:numId="4" w16cid:durableId="1588728674">
    <w:abstractNumId w:val="31"/>
  </w:num>
  <w:num w:numId="5" w16cid:durableId="1831825105">
    <w:abstractNumId w:val="5"/>
  </w:num>
  <w:num w:numId="6" w16cid:durableId="1742219373">
    <w:abstractNumId w:val="10"/>
  </w:num>
  <w:num w:numId="7" w16cid:durableId="1320306920">
    <w:abstractNumId w:val="12"/>
  </w:num>
  <w:num w:numId="8" w16cid:durableId="1398087037">
    <w:abstractNumId w:val="37"/>
  </w:num>
  <w:num w:numId="9" w16cid:durableId="2129662423">
    <w:abstractNumId w:val="7"/>
  </w:num>
  <w:num w:numId="10" w16cid:durableId="1233350494">
    <w:abstractNumId w:val="19"/>
  </w:num>
  <w:num w:numId="11" w16cid:durableId="375160590">
    <w:abstractNumId w:val="6"/>
  </w:num>
  <w:num w:numId="12" w16cid:durableId="810752444">
    <w:abstractNumId w:val="39"/>
  </w:num>
  <w:num w:numId="13" w16cid:durableId="136993996">
    <w:abstractNumId w:val="30"/>
  </w:num>
  <w:num w:numId="14" w16cid:durableId="1377925727">
    <w:abstractNumId w:val="38"/>
  </w:num>
  <w:num w:numId="15" w16cid:durableId="2111005022">
    <w:abstractNumId w:val="14"/>
  </w:num>
  <w:num w:numId="16" w16cid:durableId="10182370">
    <w:abstractNumId w:val="32"/>
  </w:num>
  <w:num w:numId="17" w16cid:durableId="1013261301">
    <w:abstractNumId w:val="11"/>
  </w:num>
  <w:num w:numId="18" w16cid:durableId="1680159264">
    <w:abstractNumId w:val="17"/>
  </w:num>
  <w:num w:numId="19" w16cid:durableId="1349798310">
    <w:abstractNumId w:val="13"/>
  </w:num>
  <w:num w:numId="20" w16cid:durableId="1353260193">
    <w:abstractNumId w:val="27"/>
  </w:num>
  <w:num w:numId="21" w16cid:durableId="2044205957">
    <w:abstractNumId w:val="8"/>
  </w:num>
  <w:num w:numId="22" w16cid:durableId="1482694106">
    <w:abstractNumId w:val="0"/>
  </w:num>
  <w:num w:numId="23" w16cid:durableId="247815031">
    <w:abstractNumId w:val="29"/>
  </w:num>
  <w:num w:numId="24" w16cid:durableId="2013483136">
    <w:abstractNumId w:val="9"/>
  </w:num>
  <w:num w:numId="25" w16cid:durableId="111214901">
    <w:abstractNumId w:val="40"/>
  </w:num>
  <w:num w:numId="26" w16cid:durableId="1923223186">
    <w:abstractNumId w:val="3"/>
  </w:num>
  <w:num w:numId="27" w16cid:durableId="524515118">
    <w:abstractNumId w:val="18"/>
  </w:num>
  <w:num w:numId="28" w16cid:durableId="1144154787">
    <w:abstractNumId w:val="15"/>
  </w:num>
  <w:num w:numId="29" w16cid:durableId="1082414444">
    <w:abstractNumId w:val="4"/>
  </w:num>
  <w:num w:numId="30" w16cid:durableId="1230187937">
    <w:abstractNumId w:val="28"/>
  </w:num>
  <w:num w:numId="31" w16cid:durableId="516039507">
    <w:abstractNumId w:val="20"/>
  </w:num>
  <w:num w:numId="32" w16cid:durableId="138497769">
    <w:abstractNumId w:val="2"/>
  </w:num>
  <w:num w:numId="33" w16cid:durableId="257564362">
    <w:abstractNumId w:val="24"/>
  </w:num>
  <w:num w:numId="34" w16cid:durableId="1421684546">
    <w:abstractNumId w:val="25"/>
  </w:num>
  <w:num w:numId="35" w16cid:durableId="54856472">
    <w:abstractNumId w:val="23"/>
  </w:num>
  <w:num w:numId="36" w16cid:durableId="1330014515">
    <w:abstractNumId w:val="1"/>
  </w:num>
  <w:num w:numId="37" w16cid:durableId="1184637397">
    <w:abstractNumId w:val="34"/>
  </w:num>
  <w:num w:numId="38" w16cid:durableId="1702903069">
    <w:abstractNumId w:val="21"/>
  </w:num>
  <w:num w:numId="39" w16cid:durableId="440493009">
    <w:abstractNumId w:val="35"/>
  </w:num>
  <w:num w:numId="40" w16cid:durableId="2081100558">
    <w:abstractNumId w:val="22"/>
  </w:num>
  <w:num w:numId="41" w16cid:durableId="16107763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9A"/>
    <w:rsid w:val="00006D8E"/>
    <w:rsid w:val="00013C75"/>
    <w:rsid w:val="00035723"/>
    <w:rsid w:val="00037612"/>
    <w:rsid w:val="0007716D"/>
    <w:rsid w:val="00093B3F"/>
    <w:rsid w:val="000A003F"/>
    <w:rsid w:val="000C202A"/>
    <w:rsid w:val="000C4BF5"/>
    <w:rsid w:val="000E0BF6"/>
    <w:rsid w:val="000F7311"/>
    <w:rsid w:val="001316E8"/>
    <w:rsid w:val="00151E45"/>
    <w:rsid w:val="00154008"/>
    <w:rsid w:val="001841A8"/>
    <w:rsid w:val="001A0853"/>
    <w:rsid w:val="001A30A7"/>
    <w:rsid w:val="001B0990"/>
    <w:rsid w:val="00201104"/>
    <w:rsid w:val="00227840"/>
    <w:rsid w:val="00240BF6"/>
    <w:rsid w:val="0027056C"/>
    <w:rsid w:val="0028499A"/>
    <w:rsid w:val="0029455D"/>
    <w:rsid w:val="00294C08"/>
    <w:rsid w:val="002954AB"/>
    <w:rsid w:val="002B5D9B"/>
    <w:rsid w:val="002E2D5E"/>
    <w:rsid w:val="00305AEC"/>
    <w:rsid w:val="00335103"/>
    <w:rsid w:val="003558A8"/>
    <w:rsid w:val="003633E7"/>
    <w:rsid w:val="003C4CA3"/>
    <w:rsid w:val="003C77B1"/>
    <w:rsid w:val="003D3D94"/>
    <w:rsid w:val="003E3A63"/>
    <w:rsid w:val="003E7940"/>
    <w:rsid w:val="00402DDC"/>
    <w:rsid w:val="00404EB9"/>
    <w:rsid w:val="00406A5B"/>
    <w:rsid w:val="0043108F"/>
    <w:rsid w:val="0044034F"/>
    <w:rsid w:val="0045524E"/>
    <w:rsid w:val="00461F9B"/>
    <w:rsid w:val="00482134"/>
    <w:rsid w:val="00492699"/>
    <w:rsid w:val="0049781F"/>
    <w:rsid w:val="004D1892"/>
    <w:rsid w:val="004D5A9F"/>
    <w:rsid w:val="004E4347"/>
    <w:rsid w:val="004E605C"/>
    <w:rsid w:val="004F639C"/>
    <w:rsid w:val="0050666A"/>
    <w:rsid w:val="00537D27"/>
    <w:rsid w:val="005431A5"/>
    <w:rsid w:val="00565DDC"/>
    <w:rsid w:val="00572365"/>
    <w:rsid w:val="0057549F"/>
    <w:rsid w:val="0059431F"/>
    <w:rsid w:val="005A06AE"/>
    <w:rsid w:val="005C740A"/>
    <w:rsid w:val="005E6601"/>
    <w:rsid w:val="005F1CEF"/>
    <w:rsid w:val="00607071"/>
    <w:rsid w:val="0061105D"/>
    <w:rsid w:val="00614058"/>
    <w:rsid w:val="0061751E"/>
    <w:rsid w:val="006236D7"/>
    <w:rsid w:val="006342D8"/>
    <w:rsid w:val="00656DFD"/>
    <w:rsid w:val="0067569F"/>
    <w:rsid w:val="00680A23"/>
    <w:rsid w:val="00697BF6"/>
    <w:rsid w:val="00697EC8"/>
    <w:rsid w:val="006E3F56"/>
    <w:rsid w:val="00702B38"/>
    <w:rsid w:val="00707247"/>
    <w:rsid w:val="00727640"/>
    <w:rsid w:val="00733F43"/>
    <w:rsid w:val="00745A0B"/>
    <w:rsid w:val="00772A2E"/>
    <w:rsid w:val="00772A31"/>
    <w:rsid w:val="00781D27"/>
    <w:rsid w:val="007F348F"/>
    <w:rsid w:val="007F6FF3"/>
    <w:rsid w:val="00814990"/>
    <w:rsid w:val="00826703"/>
    <w:rsid w:val="008371A8"/>
    <w:rsid w:val="00891E4C"/>
    <w:rsid w:val="008C6670"/>
    <w:rsid w:val="008F4D13"/>
    <w:rsid w:val="0091267F"/>
    <w:rsid w:val="00950059"/>
    <w:rsid w:val="00961488"/>
    <w:rsid w:val="009770D7"/>
    <w:rsid w:val="00977FDC"/>
    <w:rsid w:val="00984713"/>
    <w:rsid w:val="009848A9"/>
    <w:rsid w:val="00987214"/>
    <w:rsid w:val="0099534C"/>
    <w:rsid w:val="009A7316"/>
    <w:rsid w:val="009B50A0"/>
    <w:rsid w:val="009C5A1E"/>
    <w:rsid w:val="009C7F1D"/>
    <w:rsid w:val="009E5D92"/>
    <w:rsid w:val="00A5049C"/>
    <w:rsid w:val="00A75A05"/>
    <w:rsid w:val="00A8218A"/>
    <w:rsid w:val="00A83577"/>
    <w:rsid w:val="00A86074"/>
    <w:rsid w:val="00A96918"/>
    <w:rsid w:val="00AA1971"/>
    <w:rsid w:val="00AB1021"/>
    <w:rsid w:val="00AE0DDE"/>
    <w:rsid w:val="00AE3999"/>
    <w:rsid w:val="00B04DCC"/>
    <w:rsid w:val="00B673A5"/>
    <w:rsid w:val="00B77435"/>
    <w:rsid w:val="00B87FB1"/>
    <w:rsid w:val="00BD07CB"/>
    <w:rsid w:val="00BD1DD4"/>
    <w:rsid w:val="00C206AF"/>
    <w:rsid w:val="00C2560F"/>
    <w:rsid w:val="00C301A7"/>
    <w:rsid w:val="00C937B2"/>
    <w:rsid w:val="00CB4CF3"/>
    <w:rsid w:val="00CB61FC"/>
    <w:rsid w:val="00CB7097"/>
    <w:rsid w:val="00CC2D93"/>
    <w:rsid w:val="00D03032"/>
    <w:rsid w:val="00D121CF"/>
    <w:rsid w:val="00D2737D"/>
    <w:rsid w:val="00D3082D"/>
    <w:rsid w:val="00D401D9"/>
    <w:rsid w:val="00D43400"/>
    <w:rsid w:val="00D60160"/>
    <w:rsid w:val="00DD233E"/>
    <w:rsid w:val="00DF73D8"/>
    <w:rsid w:val="00DF7DAF"/>
    <w:rsid w:val="00E17537"/>
    <w:rsid w:val="00E272F7"/>
    <w:rsid w:val="00E37598"/>
    <w:rsid w:val="00E66F42"/>
    <w:rsid w:val="00E9371B"/>
    <w:rsid w:val="00EA3C95"/>
    <w:rsid w:val="00EB715C"/>
    <w:rsid w:val="00EC02F2"/>
    <w:rsid w:val="00EC7142"/>
    <w:rsid w:val="00ED2C62"/>
    <w:rsid w:val="00EE7D05"/>
    <w:rsid w:val="00EF1F8B"/>
    <w:rsid w:val="00EF202F"/>
    <w:rsid w:val="00EF284F"/>
    <w:rsid w:val="00EF54DB"/>
    <w:rsid w:val="00F1667A"/>
    <w:rsid w:val="00F17955"/>
    <w:rsid w:val="00F4347D"/>
    <w:rsid w:val="00F5081C"/>
    <w:rsid w:val="00F95988"/>
    <w:rsid w:val="00FC39C9"/>
    <w:rsid w:val="00FE29EF"/>
    <w:rsid w:val="00FE5D4E"/>
    <w:rsid w:val="00FF2643"/>
    <w:rsid w:val="00FF7BF5"/>
    <w:rsid w:val="79E5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B77D0"/>
  <w15:chartTrackingRefBased/>
  <w15:docId w15:val="{C2A17852-79D4-4C56-9424-F3AEEB66B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FDC"/>
    <w:pPr>
      <w:spacing w:line="240" w:lineRule="auto"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FDC"/>
    <w:pPr>
      <w:spacing w:before="300" w:after="40"/>
      <w:jc w:val="left"/>
      <w:outlineLvl w:val="0"/>
    </w:pPr>
    <w:rPr>
      <w:b/>
      <w:bCs/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FDC"/>
    <w:pPr>
      <w:spacing w:after="0" w:line="360" w:lineRule="auto"/>
      <w:jc w:val="left"/>
      <w:outlineLvl w:val="1"/>
    </w:pPr>
    <w:rPr>
      <w:b/>
      <w:bCs/>
      <w:smallCaps/>
      <w:spacing w:val="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6D7"/>
    <w:pPr>
      <w:spacing w:after="0"/>
      <w:jc w:val="left"/>
      <w:outlineLvl w:val="2"/>
    </w:pPr>
    <w:rPr>
      <w:b/>
      <w:bCs/>
      <w:smallCaps/>
      <w:spacing w:val="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6D7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6D7"/>
    <w:pPr>
      <w:spacing w:after="0"/>
      <w:jc w:val="left"/>
      <w:outlineLvl w:val="4"/>
    </w:pPr>
    <w:rPr>
      <w:smallCaps/>
      <w:color w:val="08A4EE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6D7"/>
    <w:pPr>
      <w:spacing w:after="0"/>
      <w:jc w:val="left"/>
      <w:outlineLvl w:val="5"/>
    </w:pPr>
    <w:rPr>
      <w:smallCaps/>
      <w:color w:val="51C3F9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6D7"/>
    <w:pPr>
      <w:spacing w:after="0"/>
      <w:jc w:val="left"/>
      <w:outlineLvl w:val="6"/>
    </w:pPr>
    <w:rPr>
      <w:b/>
      <w:bCs/>
      <w:smallCaps/>
      <w:color w:val="51C3F9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6D7"/>
    <w:pPr>
      <w:spacing w:after="0"/>
      <w:jc w:val="left"/>
      <w:outlineLvl w:val="7"/>
    </w:pPr>
    <w:rPr>
      <w:b/>
      <w:bCs/>
      <w:i/>
      <w:iCs/>
      <w:smallCaps/>
      <w:color w:val="08A4EE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6D7"/>
    <w:pPr>
      <w:spacing w:after="0"/>
      <w:jc w:val="left"/>
      <w:outlineLvl w:val="8"/>
    </w:pPr>
    <w:rPr>
      <w:b/>
      <w:bCs/>
      <w:i/>
      <w:iCs/>
      <w:smallCaps/>
      <w:color w:val="056E9F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FDC"/>
    <w:rPr>
      <w:b/>
      <w:bCs/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77FDC"/>
    <w:rPr>
      <w:b/>
      <w:bCs/>
      <w:smallCaps/>
      <w:spacing w:val="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36D7"/>
    <w:rPr>
      <w:b/>
      <w:bCs/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6D7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6D7"/>
    <w:rPr>
      <w:smallCaps/>
      <w:color w:val="08A4EE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6D7"/>
    <w:rPr>
      <w:smallCaps/>
      <w:color w:val="51C3F9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6D7"/>
    <w:rPr>
      <w:b/>
      <w:bCs/>
      <w:smallCaps/>
      <w:color w:val="51C3F9" w:themeColor="accent6"/>
      <w:spacing w:val="1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6D7"/>
    <w:rPr>
      <w:b/>
      <w:bCs/>
      <w:i/>
      <w:iCs/>
      <w:smallCaps/>
      <w:color w:val="08A4EE" w:themeColor="accent6" w:themeShade="BF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6D7"/>
    <w:rPr>
      <w:b/>
      <w:bCs/>
      <w:i/>
      <w:iCs/>
      <w:smallCaps/>
      <w:color w:val="056E9F" w:themeColor="accent6" w:themeShade="8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236D7"/>
    <w:pPr>
      <w:pBdr>
        <w:top w:val="single" w:sz="8" w:space="1" w:color="51C3F9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236D7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6D7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6236D7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236D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236D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236D7"/>
    <w:pPr>
      <w:ind w:left="720"/>
      <w:contextualSpacing/>
    </w:pPr>
  </w:style>
  <w:style w:type="character" w:styleId="IntenseEmphasis">
    <w:name w:val="Intense Emphasis"/>
    <w:uiPriority w:val="21"/>
    <w:qFormat/>
    <w:rsid w:val="006236D7"/>
    <w:rPr>
      <w:b/>
      <w:bCs/>
      <w:i/>
      <w:iCs/>
      <w:color w:val="51C3F9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6D7"/>
    <w:pPr>
      <w:pBdr>
        <w:top w:val="single" w:sz="8" w:space="1" w:color="51C3F9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6D7"/>
    <w:rPr>
      <w:b/>
      <w:bCs/>
      <w:i/>
      <w:iCs/>
      <w:sz w:val="24"/>
      <w:szCs w:val="24"/>
    </w:rPr>
  </w:style>
  <w:style w:type="character" w:styleId="IntenseReference">
    <w:name w:val="Intense Reference"/>
    <w:uiPriority w:val="32"/>
    <w:qFormat/>
    <w:rsid w:val="006236D7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236D7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6236D7"/>
    <w:rPr>
      <w:b/>
      <w:bCs/>
      <w:color w:val="51C3F9" w:themeColor="accent6"/>
    </w:rPr>
  </w:style>
  <w:style w:type="character" w:styleId="Emphasis">
    <w:name w:val="Emphasis"/>
    <w:uiPriority w:val="20"/>
    <w:qFormat/>
    <w:rsid w:val="006236D7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6236D7"/>
    <w:pPr>
      <w:spacing w:after="0" w:line="240" w:lineRule="auto"/>
    </w:pPr>
  </w:style>
  <w:style w:type="character" w:styleId="SubtleEmphasis">
    <w:name w:val="Subtle Emphasis"/>
    <w:uiPriority w:val="19"/>
    <w:qFormat/>
    <w:rsid w:val="006236D7"/>
    <w:rPr>
      <w:i/>
      <w:iCs/>
    </w:rPr>
  </w:style>
  <w:style w:type="character" w:styleId="SubtleReference">
    <w:name w:val="Subtle Reference"/>
    <w:uiPriority w:val="31"/>
    <w:qFormat/>
    <w:rsid w:val="006236D7"/>
    <w:rPr>
      <w:b/>
      <w:bCs/>
    </w:rPr>
  </w:style>
  <w:style w:type="character" w:styleId="BookTitle">
    <w:name w:val="Book Title"/>
    <w:uiPriority w:val="33"/>
    <w:qFormat/>
    <w:rsid w:val="006236D7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36D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E794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E7940"/>
    <w:rPr>
      <w:color w:val="EE7B08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37598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AE399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E3999"/>
  </w:style>
  <w:style w:type="paragraph" w:styleId="Footer">
    <w:name w:val="footer"/>
    <w:basedOn w:val="Normal"/>
    <w:link w:val="FooterChar"/>
    <w:uiPriority w:val="99"/>
    <w:unhideWhenUsed/>
    <w:rsid w:val="00AE399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E3999"/>
  </w:style>
  <w:style w:type="character" w:styleId="PlaceholderText">
    <w:name w:val="Placeholder Text"/>
    <w:basedOn w:val="DefaultParagraphFont"/>
    <w:uiPriority w:val="99"/>
    <w:semiHidden/>
    <w:rsid w:val="00CB7097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DF7DAF"/>
  </w:style>
  <w:style w:type="paragraph" w:styleId="TOC3">
    <w:name w:val="toc 3"/>
    <w:basedOn w:val="Normal"/>
    <w:next w:val="Normal"/>
    <w:autoRedefine/>
    <w:uiPriority w:val="39"/>
    <w:unhideWhenUsed/>
    <w:rsid w:val="00A83577"/>
    <w:pPr>
      <w:spacing w:after="100"/>
      <w:ind w:left="480"/>
    </w:pPr>
  </w:style>
  <w:style w:type="table" w:styleId="TableGrid">
    <w:name w:val="Table Grid"/>
    <w:basedOn w:val="TableNormal"/>
    <w:uiPriority w:val="39"/>
    <w:rsid w:val="00037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el\Documents\ProjectTemplate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Dep16</b:Tag>
    <b:SourceType>DocumentFromInternetSite</b:SourceType>
    <b:Guid>{BF6ADD65-602D-42C1-9DB5-378FDB09443A}</b:Guid>
    <b:Author>
      <b:Author>
        <b:Corporate>Department of Computer Science, University of Toronto</b:Corporate>
      </b:Author>
    </b:Author>
    <b:Title>Heuristic Search Algorithms and Markov Decision Processes</b:Title>
    <b:Year>2016</b:Year>
    <b:Month>September</b:Month>
    <b:URL>https://www.teach.cs.toronto.edu/~csc2542h/fall/material/csc2542f16_search2.pdf</b:URL>
    <b:RefOrder>5</b:RefOrder>
  </b:Source>
  <b:Source>
    <b:Tag>Dep22</b:Tag>
    <b:SourceType>DocumentFromInternetSite</b:SourceType>
    <b:Guid>{66A24BD1-63BB-4871-A9D6-742AD6EB0164}</b:Guid>
    <b:Author>
      <b:Author>
        <b:Corporate>Departamento de Informatica, Universidade de Vigo</b:Corporate>
      </b:Author>
    </b:Author>
    <b:Title>Computer Vision II, Master Artificial Intelligence</b:Title>
    <b:Year>2022</b:Year>
    <b:Month>March</b:Month>
    <b:URL>https://formella.webs.uvigo.es/doc/vcii22/vc2_2023_03_22.pdf</b:URL>
    <b:RefOrder>6</b:RefOrder>
  </b:Source>
  <b:Source>
    <b:Tag>Eri26</b:Tag>
    <b:SourceType>InternetSite</b:SourceType>
    <b:Guid>{6562C682-DA3B-4A74-913B-A183B49B9315}</b:Guid>
    <b:Title>Taxicab Metric</b:Title>
    <b:Year>2026</b:Year>
    <b:Month>February</b:Month>
    <b:URL>https://mathworld.wolfram.com/TaxicabMetric.html</b:URL>
    <b:Author>
      <b:Author>
        <b:NameList>
          <b:Person>
            <b:Last>Weisstein</b:Last>
            <b:First>Eric</b:First>
            <b:Middle>W.</b:Middle>
          </b:Person>
        </b:NameList>
      </b:Author>
    </b:Author>
    <b:RefOrder>7</b:RefOrder>
  </b:Source>
  <b:Source>
    <b:Tag>Lec20</b:Tag>
    <b:SourceType>DocumentFromInternetSite</b:SourceType>
    <b:Guid>{599C4820-DB72-4304-A48E-79C260ADF044}</b:Guid>
    <b:Title>Lecture 6/5: Graph Shortest Path Algorithms</b:Title>
    <b:Year>2020</b:Year>
    <b:Month>June</b:Month>
    <b:URL>https://web.stanford.edu/class/archive/cs/cs106b/cs106b.1206/lectures/dijkstra/</b:URL>
    <b:Author>
      <b:Author>
        <b:Corporate>Stanford University, Department of Computer Science</b:Corporate>
      </b:Author>
    </b:Author>
    <b:RefOrder>9</b:RefOrder>
  </b:Source>
  <b:Source>
    <b:Tag>MIT11</b:Tag>
    <b:SourceType>InternetSite</b:SourceType>
    <b:Guid>{70CD39BF-1164-4B55-A14D-A0F5F3CE5743}</b:Guid>
    <b:Title>Lecture 16: Dijkstra</b:Title>
    <b:Year>2011</b:Year>
    <b:Month>October</b:Month>
    <b:URL>https://live.ocw.mit.edu/courses/6-006-introduction-to-algorithms-fall-2011/resources/lecture-16-dijkstra</b:URL>
    <b:Author>
      <b:Author>
        <b:Corporate>MIT OpenCourseWare, Department of Electrical Engineering and Computer Science</b:Corporate>
      </b:Author>
    </b:Author>
    <b:RefOrder>10</b:RefOrder>
  </b:Source>
  <b:Source>
    <b:Tag>Duk11</b:Tag>
    <b:SourceType>DocumentFromInternetSite</b:SourceType>
    <b:Guid>{42E645E8-22F6-4380-869A-D39F2ED343D8}</b:Guid>
    <b:Author>
      <b:Author>
        <b:Corporate>Duke University, Department of Computer Science</b:Corporate>
      </b:Author>
    </b:Author>
    <b:Title>The A* Search Algorithm</b:Title>
    <b:Year>2011</b:Year>
    <b:Month>October</b:Month>
    <b:URL>https://courses.cs.duke.edu/cps149s/fall11/notes/a_star.pdf</b:URL>
    <b:RefOrder>11</b:RefOrder>
  </b:Source>
  <b:Source>
    <b:Tag>Sta99</b:Tag>
    <b:SourceType>InternetSite</b:SourceType>
    <b:Guid>{77343318-CB70-4E42-881B-5ACFBAC83AAD}</b:Guid>
    <b:Author>
      <b:Author>
        <b:Corporate>Stanford University</b:Corporate>
      </b:Author>
    </b:Author>
    <b:Title>Heuristics</b:Title>
    <b:Year>1999</b:Year>
    <b:Month>October</b:Month>
    <b:URL>https://theory.stanford.edu/~amitp/GameProgramming/Heuristics.html</b:URL>
    <b:RefOrder>8</b:RefOrder>
  </b:Source>
  <b:Source>
    <b:Tag>CMU25</b:Tag>
    <b:SourceType>DocumentFromInternetSite</b:SourceType>
    <b:Guid>{7C507FD4-F9C1-48D7-9AD9-DECE5C498846}</b:Guid>
    <b:Author>
      <b:Author>
        <b:Corporate>CMU School of Computer Science</b:Corporate>
      </b:Author>
    </b:Author>
    <b:Title>Search and Games</b:Title>
    <b:Year>2025</b:Year>
    <b:Month>April</b:Month>
    <b:URL>https://www.cs.cmu.edu/~15281-s25/coursenotes/search/index.html</b:URL>
    <b:RefOrder>12</b:RefOrder>
  </b:Source>
  <b:Source>
    <b:Tag>Chr18</b:Tag>
    <b:SourceType>DocumentFromInternetSite</b:SourceType>
    <b:Guid>{EADCA48F-18AD-4A09-916C-F59867410ECA}</b:Guid>
    <b:Author>
      <b:Author>
        <b:NameList>
          <b:Person>
            <b:Last>Rayner</b:Last>
            <b:First>Chris</b:First>
          </b:Person>
        </b:NameList>
      </b:Author>
    </b:Author>
    <b:Title>Best practices for A* on grids</b:Title>
    <b:Year>2018</b:Year>
    <b:Month>June</b:Month>
    <b:URL>https://github.com/riscy/a_star_on_grids/raw/main/pdf/a_star_on_grids.pdf</b:URL>
    <b:RefOrder>13</b:RefOrder>
  </b:Source>
  <b:Source>
    <b:Tag>NIS10</b:Tag>
    <b:SourceType>DocumentFromInternetSite</b:SourceType>
    <b:Guid>{6AA59944-0B8A-4913-B27A-B3A347E3B831}</b:Guid>
    <b:Title>A Review of Building Evacuation Models, 2nd Edition</b:Title>
    <b:Year>2010</b:Year>
    <b:Month>November</b:Month>
    <b:URL>https://tsapps.nist.gov/publication/get_pdf.cfm?pub_id=906951</b:URL>
    <b:Author>
      <b:Author>
        <b:NameList>
          <b:Person>
            <b:Last>Kuligowksi</b:Last>
            <b:First>Erica</b:First>
            <b:Middle>D.</b:Middle>
          </b:Person>
          <b:Person>
            <b:Last>Peacock</b:Last>
            <b:First>Richard</b:First>
            <b:Middle>D.</b:Middle>
          </b:Person>
          <b:Person>
            <b:Last>Hoskins</b:Last>
            <b:First>Bryan</b:First>
            <b:Middle>L.</b:Middle>
          </b:Person>
        </b:NameList>
      </b:Author>
    </b:Author>
    <b:RefOrder>1</b:RefOrder>
  </b:Source>
  <b:Source>
    <b:Tag>Dan11</b:Tag>
    <b:SourceType>DocumentFromInternetSite</b:SourceType>
    <b:Guid>{FB7A25A1-971D-4A99-AA04-CF62826814DA}</b:Guid>
    <b:Author>
      <b:Author>
        <b:NameList>
          <b:Person>
            <b:Last>Harabor</b:Last>
            <b:First>Daniel</b:First>
          </b:Person>
          <b:Person>
            <b:Last>Grastien</b:Last>
            <b:First>Alban</b:First>
          </b:Person>
        </b:NameList>
      </b:Author>
    </b:Author>
    <b:Title>Online Graph Pruning for Pathfinding on Grid Maps</b:Title>
    <b:Year>2011</b:Year>
    <b:URL>https://openresearch-repository.anu.edu.au/server/api/core/bitstreams/18cc1744-bda6-4861-aa58-698b31f3b7d3/content</b:URL>
    <b:RefOrder>14</b:RefOrder>
  </b:Source>
  <b:Source>
    <b:Tag>CBu01</b:Tag>
    <b:SourceType>DocumentFromInternetSite</b:SourceType>
    <b:Guid>{6DEFABCD-2588-4820-A1EC-176170AE956B}</b:Guid>
    <b:Author>
      <b:Author>
        <b:NameList>
          <b:Person>
            <b:Last>Burstedde</b:Last>
            <b:First>C.</b:First>
          </b:Person>
          <b:Person>
            <b:Last>Klauck</b:Last>
            <b:First>K.</b:First>
          </b:Person>
          <b:Person>
            <b:Last>Schadschneider</b:Last>
            <b:First>A.</b:First>
          </b:Person>
          <b:Person>
            <b:Last>Zittartz</b:Last>
            <b:First>J.</b:First>
          </b:Person>
        </b:NameList>
      </b:Author>
    </b:Author>
    <b:Title>Simulation of pedestrian dynamics using a two-dimensional cellular automation</b:Title>
    <b:Year>2001</b:Year>
    <b:Month>January</b:Month>
    <b:URL>https://ins.uni-bonn.de/media/public/publication-media/BursteddeKlauckSchadschneiderEtAl01.pdf?pk=579</b:URL>
    <b:RefOrder>2</b:RefOrder>
  </b:Source>
  <b:Source>
    <b:Tag>And</b:Tag>
    <b:SourceType>DocumentFromInternetSite</b:SourceType>
    <b:Guid>{EBDD1BFE-2444-4712-8095-2350B480E022}</b:Guid>
    <b:Author>
      <b:Author>
        <b:NameList>
          <b:Person>
            <b:Last>Schadschneider</b:Last>
            <b:First>Andreas</b:First>
          </b:Person>
          <b:Person>
            <b:Last>Seyfried</b:Last>
            <b:First>Armin</b:First>
          </b:Person>
        </b:NameList>
      </b:Author>
    </b:Author>
    <b:Title>Empirical results for pedestrian dynamics and their implications for cellular automata models</b:Title>
    <b:URL>https://arxiv.org/pdf/1007.4058</b:URL>
    <b:RefOrder>4</b:RefOrder>
  </b:Source>
  <b:Source>
    <b:Tag>AVa06</b:Tag>
    <b:SourceType>DocumentFromInternetSite</b:SourceType>
    <b:Guid>{8FEC067E-2881-4246-9958-A06BFC39A5E4}</b:Guid>
    <b:Author>
      <b:Author>
        <b:NameList>
          <b:Person>
            <b:Last>Varas</b:Last>
            <b:First>A.</b:First>
          </b:Person>
          <b:Person>
            <b:Last>Cornejo</b:Last>
            <b:First>M.D.</b:First>
          </b:Person>
          <b:Person>
            <b:Last>Mainemer</b:Last>
            <b:First>D.</b:First>
          </b:Person>
          <b:Person>
            <b:Last>Toledo</b:Last>
            <b:First>B.</b:First>
          </b:Person>
          <b:Person>
            <b:Last>Rogan</b:Last>
            <b:First>J.</b:First>
          </b:Person>
          <b:Person>
            <b:Last>Munoz</b:Last>
            <b:First>V.</b:First>
          </b:Person>
          <b:Person>
            <b:Last>Valdivia</b:Last>
            <b:First>J.</b:First>
            <b:Middle>A.</b:Middle>
          </b:Person>
        </b:NameList>
      </b:Author>
    </b:Author>
    <b:Title>Cellular automation model for evacuation process with obstacles</b:Title>
    <b:Year>2006</b:Year>
    <b:Month>December</b:Month>
    <b:URL>https://gdancik.github.io/CSC-450/data/hw/Varas_CA_model_evacuation.pdf</b:URL>
    <b:RefOrder>3</b:RefOrder>
  </b:Source>
  <b:Source>
    <b:Tag>Nas07</b:Tag>
    <b:SourceType>DocumentFromInternetSite</b:SourceType>
    <b:Guid>{0DC6E64D-BB7C-43AE-87E5-66C594C0A821}</b:Guid>
    <b:Author>
      <b:Author>
        <b:NameList>
          <b:Person>
            <b:Last>Nash</b:Last>
            <b:First>Alex</b:First>
          </b:Person>
          <b:Person>
            <b:Last>Daniel</b:Last>
            <b:First>Kenny</b:First>
          </b:Person>
          <b:Person>
            <b:Last>Koenig</b:Last>
            <b:First>Sven</b:First>
          </b:Person>
          <b:Person>
            <b:Last>Felner</b:Last>
            <b:First>Ariel</b:First>
          </b:Person>
        </b:NameList>
      </b:Author>
    </b:Author>
    <b:Title>Theta*: Any-Angle Path Planning on Grids</b:Title>
    <b:Year>2007</b:Year>
    <b:Month>April</b:Month>
    <b:URL>https://osj.aaai.org/Papers/AAAI/2007/AAAI07-187.pdf</b:URL>
    <b:RefOrder>15</b:RefOrder>
  </b:Source>
  <b:Source>
    <b:Tag>Koe01</b:Tag>
    <b:SourceType>DocumentFromInternetSite</b:SourceType>
    <b:Guid>{F83D4502-34C4-4BD7-B0ED-08D14DE848C6}</b:Guid>
    <b:Author>
      <b:Author>
        <b:NameList>
          <b:Person>
            <b:Last>Koenig</b:Last>
            <b:First>S.</b:First>
          </b:Person>
          <b:Person>
            <b:Last>Likhachev</b:Last>
            <b:First>M.</b:First>
          </b:Person>
        </b:NameList>
      </b:Author>
    </b:Author>
    <b:Title>Incremental A*</b:Title>
    <b:Year>2001</b:Year>
    <b:URL>https://idm-lab.org/bib/abstracts/papers/nips2001.pdf</b:URL>
    <b:RefOrder>16</b:RefOrder>
  </b:Source>
  <b:Source>
    <b:Tag>Koe02</b:Tag>
    <b:SourceType>DocumentFromInternetSite</b:SourceType>
    <b:Guid>{4981BDF8-D6CA-4EBB-A7BA-D3577D34377E}</b:Guid>
    <b:Author>
      <b:Author>
        <b:NameList>
          <b:Person>
            <b:Last>Koenig</b:Last>
            <b:First>Sven</b:First>
          </b:Person>
          <b:Person>
            <b:Last>Likhachev</b:Last>
            <b:First>Maxim</b:First>
          </b:Person>
        </b:NameList>
      </b:Author>
    </b:Author>
    <b:Title>D* Lite</b:Title>
    <b:Year>2002</b:Year>
    <b:URL>https://idm-lab.org/bib/abstracts/papers/aaai02b.pdf</b:URL>
    <b:RefOrder>17</b:RefOrder>
  </b:Source>
  <b:Source>
    <b:Tag>Thu21</b:Tag>
    <b:SourceType>DocumentFromInternetSite</b:SourceType>
    <b:Guid>{405F0ADD-5A02-4057-8EE5-2A44B6FCD279}</b:Guid>
    <b:Author>
      <b:Author>
        <b:Corporate>Thunderhead Engineering</b:Corporate>
      </b:Author>
    </b:Author>
    <b:Title>Pathfinder Technical Reference Manual</b:Title>
    <b:Year>2021</b:Year>
    <b:Month>February</b:Month>
    <b:URL>https://files.thunderheadeng.com/support/documents/pathfinder-technical-reference-manual-2021-1.pdf</b:URL>
    <b:RefOrder>18</b:RefOrder>
  </b:Source>
  <b:Source>
    <b:Tag>Uni25</b:Tag>
    <b:SourceType>DocumentFromInternetSite</b:SourceType>
    <b:Guid>{E1AF9CD5-0263-4516-B6B7-E7A9324DFA45}</b:Guid>
    <b:Author>
      <b:Author>
        <b:Corporate>University of California, Berkeley</b:Corporate>
      </b:Author>
    </b:Author>
    <b:Title>CS188 Course Materials</b:Title>
    <b:Year>2025</b:Year>
    <b:Month>December</b:Month>
    <b:URL>https://inst.eecs.berkeley.edu/~cs188/fa25/</b:URL>
    <b:RefOrder>19</b:RefOrder>
  </b:Source>
  <b:Source>
    <b:Tag>Was08</b:Tag>
    <b:SourceType>DocumentFromInternetSite</b:SourceType>
    <b:Guid>{64AB0BEC-5D2C-46F3-B794-446929E8F1C1}</b:Guid>
    <b:Author>
      <b:Author>
        <b:Corporate>Washington University, St. Louis</b:Corporate>
      </b:Author>
    </b:Author>
    <b:Title>Instruction Slides for The Art of Computer Systems Performance Analysis</b:Title>
    <b:Year>2008</b:Year>
    <b:Month>January</b:Month>
    <b:URL>https://www.cse.wustl.edu/~jain/books/perf_sli.htm</b:URL>
    <b:RefOrder>20</b:RefOrder>
  </b:Source>
  <b:Source>
    <b:Tag>USN25</b:Tag>
    <b:SourceType>DocumentFromInternetSite</b:SourceType>
    <b:Guid>{A5BA76AD-C5E5-435C-98E8-1CB56CDF50F4}</b:Guid>
    <b:Author>
      <b:Author>
        <b:Corporate>US National Institute of Technology</b:Corporate>
      </b:Author>
    </b:Author>
    <b:Title>FDS and Smokeview</b:Title>
    <b:Year>2025</b:Year>
    <b:Month>November</b:Month>
    <b:URL>https://www.nist.gov/services-resources/software/fds-and-smokeview</b:URL>
    <b:RefOrder>27</b:RefOrder>
  </b:Source>
  <b:Source>
    <b:Tag>Mih16</b:Tag>
    <b:SourceType>InternetSite</b:SourceType>
    <b:Guid>{884183BA-A131-45C5-8297-018CD3331548}</b:Guid>
    <b:Title>Pathfinding Visualizer</b:Title>
    <b:Year>2016</b:Year>
    <b:Month>December</b:Month>
    <b:URL>https://clementmihailescu.github.io/Pathfinding-Visualizer</b:URL>
    <b:Author>
      <b:Author>
        <b:NameList>
          <b:Person>
            <b:Last>Mihailescu</b:Last>
            <b:First>Clément</b:First>
          </b:Person>
        </b:NameList>
      </b:Author>
    </b:Author>
    <b:RefOrder>28</b:RefOrder>
  </b:Source>
  <b:Source>
    <b:Tag>Aga25</b:Tag>
    <b:SourceType>InternetSite</b:SourceType>
    <b:Guid>{7EF38476-1196-46AC-86C6-07468D0B3B3F}</b:Guid>
    <b:Author>
      <b:Author>
        <b:NameList>
          <b:Person>
            <b:Last>Agarwaal</b:Last>
            <b:First>Kartik</b:First>
          </b:Person>
        </b:NameList>
      </b:Author>
    </b:Author>
    <b:Title>Logistic Regression in Machine Learning</b:Title>
    <b:InternetSiteTitle>GeeksForGeeks</b:InternetSiteTitle>
    <b:Year>2025</b:Year>
    <b:Month>December</b:Month>
    <b:URL>https://www.geeksforgeeks.org/machine-learning/understanding-logistic-regression/</b:URL>
    <b:RefOrder>22</b:RefOrder>
  </b:Source>
  <b:Source>
    <b:Tag>Gup25</b:Tag>
    <b:SourceType>InternetSite</b:SourceType>
    <b:Guid>{081FED7C-1353-420D-80C7-14DFD75D545C}</b:Guid>
    <b:Author>
      <b:Author>
        <b:NameList>
          <b:Person>
            <b:Last>Agarwaal</b:Last>
            <b:First>Kartik</b:First>
          </b:Person>
        </b:NameList>
      </b:Author>
    </b:Author>
    <b:Title>Machine Learning Algorithms</b:Title>
    <b:Year>2026</b:Year>
    <b:Month>January</b:Month>
    <b:URL>https://www.geeksforgeeks.org/machine-learning/machine-learning-algorithms/</b:URL>
    <b:InternetSiteTitle>GeeksForGeeks</b:InternetSiteTitle>
    <b:RefOrder>21</b:RefOrder>
  </b:Source>
  <b:Source>
    <b:Tag>Aga26</b:Tag>
    <b:SourceType>InternetSite</b:SourceType>
    <b:Guid>{9E319EF9-1137-4A9B-B92D-B198377D7EA7}</b:Guid>
    <b:Author>
      <b:Author>
        <b:NameList>
          <b:Person>
            <b:Last>Agarwaal</b:Last>
            <b:First>Kartik</b:First>
          </b:Person>
        </b:NameList>
      </b:Author>
    </b:Author>
    <b:Title>K-Nearest Neighbor (KNN) Algorithm</b:Title>
    <b:InternetSiteTitle>GeeksForGeeks</b:InternetSiteTitle>
    <b:Year>2026</b:Year>
    <b:Month>February</b:Month>
    <b:URL>https://www.geeksforgeeks.org/machine-learning/k-nearest-neighbours/</b:URL>
    <b:RefOrder>23</b:RefOrder>
  </b:Source>
  <b:Source>
    <b:Tag>Dec</b:Tag>
    <b:SourceType>InternetSite</b:SourceType>
    <b:Guid>{E04C900C-8BFD-4055-9249-951479CAB1AE}</b:Guid>
    <b:Title>Decision Tree in Machine Learning</b:Title>
    <b:InternetSiteTitle>GeeksForGeeks</b:InternetSiteTitle>
    <b:URL>https://www.geeksforgeeks.org/machine-learning/decision-tree-introduction-example/</b:URL>
    <b:Author>
      <b:Author>
        <b:NameList>
          <b:Person>
            <b:Last>Sharma</b:Last>
            <b:First>Abhishek</b:First>
          </b:Person>
        </b:NameList>
      </b:Author>
    </b:Author>
    <b:Year>2026</b:Year>
    <b:Month>February</b:Month>
    <b:RefOrder>24</b:RefOrder>
  </b:Source>
  <b:Source>
    <b:Tag>Aga261</b:Tag>
    <b:SourceType>InternetSite</b:SourceType>
    <b:Guid>{C387F7B2-D075-42EA-9E0D-A3503E683C60}</b:Guid>
    <b:Author>
      <b:Author>
        <b:NameList>
          <b:Person>
            <b:Last>Agarwaal</b:Last>
            <b:First>Kartik</b:First>
          </b:Person>
        </b:NameList>
      </b:Author>
    </b:Author>
    <b:Title>Naive Bayes Classifiers</b:Title>
    <b:InternetSiteTitle>GeeksForGeeks</b:InternetSiteTitle>
    <b:Year>2026</b:Year>
    <b:Month>February</b:Month>
    <b:URL>https://www.geeksforgeeks.org/machine-learning/naive-bayes-classifiers/</b:URL>
    <b:RefOrder>25</b:RefOrder>
  </b:Source>
  <b:Source>
    <b:Tag>Sas26</b:Tag>
    <b:SourceType>InternetSite</b:SourceType>
    <b:Guid>{CAAA869E-2022-4FA5-918E-178A65B8F581}</b:Guid>
    <b:Author>
      <b:Author>
        <b:NameList>
          <b:Person>
            <b:Last>Sasidharan</b:Last>
            <b:First>Aswathi</b:First>
          </b:Person>
        </b:NameList>
      </b:Author>
    </b:Author>
    <b:Title>Support Vector Machine (SVM) Algorithm</b:Title>
    <b:InternetSiteTitle>GeeksForGeeks</b:InternetSiteTitle>
    <b:Year>2026</b:Year>
    <b:Month>January</b:Month>
    <b:URL>https://www.geeksforgeeks.org/machine-learning/support-vector-machine-algorithm/</b:URL>
    <b:RefOrder>26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E67E28FFE18541B367939265C64DD1" ma:contentTypeVersion="18" ma:contentTypeDescription="Create a new document." ma:contentTypeScope="" ma:versionID="713f7a52c15a882b63775b3d7dbe167f">
  <xsd:schema xmlns:xsd="http://www.w3.org/2001/XMLSchema" xmlns:xs="http://www.w3.org/2001/XMLSchema" xmlns:p="http://schemas.microsoft.com/office/2006/metadata/properties" xmlns:ns3="5f4a01da-b34a-4766-b768-c35ceb02cbc3" xmlns:ns4="ca3efc52-109c-4330-b3b9-b0daa5f3cc6b" targetNamespace="http://schemas.microsoft.com/office/2006/metadata/properties" ma:root="true" ma:fieldsID="880bb6373bece329a19e94be9ab3ea3a" ns3:_="" ns4:_="">
    <xsd:import namespace="5f4a01da-b34a-4766-b768-c35ceb02cbc3"/>
    <xsd:import namespace="ca3efc52-109c-4330-b3b9-b0daa5f3cc6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4a01da-b34a-4766-b768-c35ceb02cb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3efc52-109c-4330-b3b9-b0daa5f3cc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4a01da-b34a-4766-b768-c35ceb02cbc3" xsi:nil="true"/>
  </documentManagement>
</p:properties>
</file>

<file path=customXml/itemProps1.xml><?xml version="1.0" encoding="utf-8"?>
<ds:datastoreItem xmlns:ds="http://schemas.openxmlformats.org/officeDocument/2006/customXml" ds:itemID="{2369D54E-4719-4D79-8E60-3F979C22F8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5FD409-9B20-470D-AC90-3D4035788E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F64D7A-9CA5-4358-9C78-B424DD7911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4a01da-b34a-4766-b768-c35ceb02cbc3"/>
    <ds:schemaRef ds:uri="ca3efc52-109c-4330-b3b9-b0daa5f3cc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2527EE8-AF54-48EF-AE79-A35F49790338}">
  <ds:schemaRefs>
    <ds:schemaRef ds:uri="http://schemas.microsoft.com/office/2006/metadata/properties"/>
    <ds:schemaRef ds:uri="http://schemas.microsoft.com/office/infopath/2007/PartnerControls"/>
    <ds:schemaRef ds:uri="5f4a01da-b34a-4766-b768-c35ceb02cbc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ProjectTemplate.dotx</Template>
  <TotalTime>44</TotalTime>
  <Pages>4</Pages>
  <Words>340</Words>
  <Characters>2741</Characters>
  <Application>Microsoft Office Word</Application>
  <DocSecurity>0</DocSecurity>
  <Lines>109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Fernandes</dc:creator>
  <cp:keywords/>
  <dc:description/>
  <cp:lastModifiedBy>Angelo Fernandes</cp:lastModifiedBy>
  <cp:revision>3</cp:revision>
  <cp:lastPrinted>2026-03-07T17:37:00Z</cp:lastPrinted>
  <dcterms:created xsi:type="dcterms:W3CDTF">2026-03-06T14:42:00Z</dcterms:created>
  <dcterms:modified xsi:type="dcterms:W3CDTF">2026-03-07T17:52:00Z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0x0101000EE67E28FFE18541B367939265C64DD1</vt:lpwstr>
  </property>
</Properties>
</file>